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973" w:rsidRPr="00A92E9B" w:rsidRDefault="00A61973" w:rsidP="00E73EB1">
      <w:pPr>
        <w:spacing w:line="240" w:lineRule="auto"/>
        <w:rPr>
          <w:sz w:val="16"/>
          <w:szCs w:val="16"/>
        </w:rPr>
      </w:pPr>
    </w:p>
    <w:tbl>
      <w:tblPr>
        <w:tblW w:w="10010" w:type="dxa"/>
        <w:tblInd w:w="-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0"/>
        <w:gridCol w:w="513"/>
        <w:gridCol w:w="265"/>
        <w:gridCol w:w="257"/>
        <w:gridCol w:w="49"/>
        <w:gridCol w:w="41"/>
        <w:gridCol w:w="425"/>
        <w:gridCol w:w="635"/>
        <w:gridCol w:w="74"/>
        <w:gridCol w:w="187"/>
        <w:gridCol w:w="380"/>
        <w:gridCol w:w="134"/>
        <w:gridCol w:w="358"/>
        <w:gridCol w:w="797"/>
        <w:gridCol w:w="128"/>
        <w:gridCol w:w="251"/>
        <w:gridCol w:w="316"/>
        <w:gridCol w:w="593"/>
        <w:gridCol w:w="116"/>
        <w:gridCol w:w="264"/>
        <w:gridCol w:w="141"/>
        <w:gridCol w:w="88"/>
        <w:gridCol w:w="462"/>
        <w:gridCol w:w="604"/>
        <w:gridCol w:w="62"/>
        <w:gridCol w:w="110"/>
        <w:gridCol w:w="110"/>
        <w:gridCol w:w="398"/>
        <w:gridCol w:w="42"/>
        <w:gridCol w:w="110"/>
        <w:gridCol w:w="529"/>
        <w:gridCol w:w="21"/>
        <w:gridCol w:w="660"/>
      </w:tblGrid>
      <w:tr w:rsidR="00A92E9B" w:rsidRPr="00ED2B74" w:rsidTr="00D706FB">
        <w:trPr>
          <w:trHeight w:val="215"/>
        </w:trPr>
        <w:tc>
          <w:tcPr>
            <w:tcW w:w="1001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A92E9B" w:rsidRPr="00ED2B74" w:rsidRDefault="00A92E9B" w:rsidP="00A92E9B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COMMITTENTE</w:t>
            </w:r>
          </w:p>
        </w:tc>
      </w:tr>
      <w:tr w:rsidR="00A92E9B" w:rsidRPr="00ED2B74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Ragione sociale:</w:t>
            </w:r>
          </w:p>
        </w:tc>
        <w:tc>
          <w:tcPr>
            <w:tcW w:w="80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8B5971" w:rsidP="00A92E9B">
            <w:pPr>
              <w:spacing w:line="240" w:lineRule="auto"/>
            </w:pPr>
            <w:r>
              <w:fldChar w:fldCharType="begin">
                <w:ffData>
                  <w:name w:val="RS"/>
                  <w:enabled/>
                  <w:calcOnExit w:val="0"/>
                  <w:textInput/>
                </w:ffData>
              </w:fldChar>
            </w:r>
            <w:bookmarkStart w:id="0" w:name="R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  <w:tr w:rsidR="00A92E9B" w:rsidRPr="00ED2B74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Riferimento:</w:t>
            </w:r>
          </w:p>
        </w:tc>
        <w:tc>
          <w:tcPr>
            <w:tcW w:w="484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8B5971" w:rsidP="00A92E9B">
            <w:pPr>
              <w:spacing w:line="240" w:lineRule="auto"/>
            </w:pPr>
            <w:r>
              <w:fldChar w:fldCharType="begin">
                <w:ffData>
                  <w:name w:val="RIF"/>
                  <w:enabled/>
                  <w:calcOnExit w:val="0"/>
                  <w:textInput/>
                </w:ffData>
              </w:fldChar>
            </w:r>
            <w:bookmarkStart w:id="1" w:name="RIF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Tel.</w:t>
            </w:r>
          </w:p>
        </w:tc>
        <w:tc>
          <w:tcPr>
            <w:tcW w:w="264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spacing w:line="240" w:lineRule="auto"/>
            </w:pPr>
            <w: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2" w:name="Testo3"/>
            <w:r>
              <w:instrText xml:space="preserve"> FORMTEXT </w:instrText>
            </w:r>
            <w:r>
              <w:fldChar w:fldCharType="separate"/>
            </w:r>
            <w:r w:rsidR="004C62D8">
              <w:rPr>
                <w:noProof/>
              </w:rPr>
              <w:t> </w:t>
            </w:r>
            <w:r w:rsidR="004C62D8">
              <w:rPr>
                <w:noProof/>
              </w:rPr>
              <w:t> </w:t>
            </w:r>
            <w:r w:rsidR="004C62D8">
              <w:rPr>
                <w:noProof/>
              </w:rPr>
              <w:t> </w:t>
            </w:r>
            <w:r w:rsidR="004C62D8">
              <w:rPr>
                <w:noProof/>
              </w:rPr>
              <w:t> </w:t>
            </w:r>
            <w:r w:rsidR="004C62D8"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A92E9B" w:rsidRPr="00ED2B74" w:rsidTr="00D706FB">
        <w:trPr>
          <w:trHeight w:val="215"/>
        </w:trPr>
        <w:tc>
          <w:tcPr>
            <w:tcW w:w="1001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A92E9B" w:rsidRPr="00ED2B74" w:rsidRDefault="00A92E9B" w:rsidP="00A92E9B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A92E9B" w:rsidRPr="00C463DA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1C407A" w:rsidRDefault="00A92E9B" w:rsidP="00A92E9B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1C407A">
              <w:rPr>
                <w:b/>
              </w:rPr>
              <w:t>Produttore:</w:t>
            </w:r>
          </w:p>
        </w:tc>
        <w:tc>
          <w:tcPr>
            <w:tcW w:w="34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C463DA" w:rsidRDefault="008B5971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PROD"/>
                  <w:enabled/>
                  <w:calcOnExit w:val="0"/>
                  <w:textInput/>
                </w:ffData>
              </w:fldChar>
            </w:r>
            <w:bookmarkStart w:id="3" w:name="PR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tabs>
                <w:tab w:val="left" w:pos="1365"/>
                <w:tab w:val="left" w:pos="193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Modello:</w:t>
            </w:r>
          </w:p>
        </w:tc>
        <w:tc>
          <w:tcPr>
            <w:tcW w:w="319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C463DA" w:rsidRDefault="008B5971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MOD"/>
                  <w:enabled/>
                  <w:calcOnExit w:val="0"/>
                  <w:textInput/>
                </w:ffData>
              </w:fldChar>
            </w:r>
            <w:bookmarkStart w:id="4" w:name="MOD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A92E9B" w:rsidRPr="00C463DA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1C407A" w:rsidRDefault="00A92E9B" w:rsidP="00A92E9B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1C407A">
              <w:rPr>
                <w:b/>
              </w:rPr>
              <w:t>S/N:</w:t>
            </w:r>
          </w:p>
        </w:tc>
        <w:tc>
          <w:tcPr>
            <w:tcW w:w="34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C463DA" w:rsidRDefault="008B5971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SN"/>
                  <w:enabled/>
                  <w:calcOnExit w:val="0"/>
                  <w:textInput/>
                </w:ffData>
              </w:fldChar>
            </w:r>
            <w:bookmarkStart w:id="5" w:name="S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1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tabs>
                <w:tab w:val="left" w:pos="1365"/>
                <w:tab w:val="left" w:pos="1935"/>
              </w:tabs>
              <w:spacing w:line="240" w:lineRule="auto"/>
              <w:rPr>
                <w:b/>
              </w:rPr>
            </w:pPr>
            <w:proofErr w:type="spellStart"/>
            <w:proofErr w:type="gramStart"/>
            <w:r w:rsidRPr="00ED2B74">
              <w:rPr>
                <w:b/>
              </w:rPr>
              <w:t>N.inventario</w:t>
            </w:r>
            <w:proofErr w:type="spellEnd"/>
            <w:proofErr w:type="gramEnd"/>
            <w:r w:rsidRPr="00ED2B74">
              <w:rPr>
                <w:b/>
              </w:rPr>
              <w:t>:</w:t>
            </w:r>
          </w:p>
        </w:tc>
        <w:tc>
          <w:tcPr>
            <w:tcW w:w="319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C463DA" w:rsidRDefault="008B5971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INV"/>
                  <w:enabled/>
                  <w:calcOnExit w:val="0"/>
                  <w:textInput/>
                </w:ffData>
              </w:fldChar>
            </w:r>
            <w:bookmarkStart w:id="6" w:name="INV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  <w:tr w:rsidR="00A92E9B" w:rsidRPr="00C463DA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1C407A" w:rsidRDefault="00A92E9B" w:rsidP="00A92E9B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Classe e tipo</w:t>
            </w:r>
          </w:p>
        </w:tc>
        <w:bookmarkStart w:id="7" w:name="CLASSEPROT"/>
        <w:bookmarkStart w:id="8" w:name="TIPOPA"/>
        <w:tc>
          <w:tcPr>
            <w:tcW w:w="34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2E9B" w:rsidRPr="00C463DA" w:rsidRDefault="00A92E9B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CLASSEPROT"/>
                  <w:enabled/>
                  <w:calcOnExit w:val="0"/>
                  <w:ddList>
                    <w:listEntry w:val="    "/>
                    <w:listEntry w:val=" I "/>
                    <w:listEntry w:val=" II "/>
                    <w:listEntry w:val=" Batt"/>
                  </w:ddList>
                </w:ffData>
              </w:fldChar>
            </w:r>
            <w:r>
              <w:instrText xml:space="preserve"> FORMDROPDOWN </w:instrText>
            </w:r>
            <w:r w:rsidR="000F378B">
              <w:fldChar w:fldCharType="separate"/>
            </w:r>
            <w:r>
              <w:fldChar w:fldCharType="end"/>
            </w:r>
            <w:bookmarkEnd w:id="7"/>
            <w:r>
              <w:t xml:space="preserve">    </w:t>
            </w:r>
            <w:bookmarkEnd w:id="8"/>
            <w:r>
              <w:fldChar w:fldCharType="begin">
                <w:ffData>
                  <w:name w:val=""/>
                  <w:enabled/>
                  <w:calcOnExit w:val="0"/>
                  <w:ddList>
                    <w:listEntry w:val="    "/>
                    <w:listEntry w:val="0"/>
                    <w:listEntry w:val="B"/>
                    <w:listEntry w:val="BF"/>
                    <w:listEntry w:val="CF"/>
                  </w:ddList>
                </w:ffData>
              </w:fldChar>
            </w:r>
            <w:r>
              <w:instrText xml:space="preserve"> FORMDROPDOWN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14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ED2B74" w:rsidRDefault="00A92E9B" w:rsidP="00A92E9B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Cod.AMS:</w:t>
            </w:r>
          </w:p>
        </w:tc>
        <w:tc>
          <w:tcPr>
            <w:tcW w:w="319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C463DA" w:rsidRDefault="008B5971" w:rsidP="00A92E9B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CAMS"/>
                  <w:enabled/>
                  <w:calcOnExit w:val="0"/>
                  <w:textInput/>
                </w:ffData>
              </w:fldChar>
            </w:r>
            <w:bookmarkStart w:id="9" w:name="CAMS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A92E9B" w:rsidRPr="00571335" w:rsidTr="00D706FB">
        <w:trPr>
          <w:trHeight w:val="215"/>
        </w:trPr>
        <w:tc>
          <w:tcPr>
            <w:tcW w:w="19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1C407A" w:rsidRDefault="00A92E9B" w:rsidP="00A92E9B">
            <w:pPr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Localizz.</w:t>
            </w:r>
            <w:r w:rsidRPr="001C407A">
              <w:rPr>
                <w:b/>
              </w:rPr>
              <w:t>/</w:t>
            </w:r>
            <w:proofErr w:type="gramEnd"/>
            <w:r>
              <w:rPr>
                <w:b/>
              </w:rPr>
              <w:t>Reparto</w:t>
            </w:r>
            <w:r w:rsidRPr="001C407A">
              <w:rPr>
                <w:b/>
              </w:rPr>
              <w:t>:</w:t>
            </w:r>
          </w:p>
        </w:tc>
        <w:tc>
          <w:tcPr>
            <w:tcW w:w="8036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E9B" w:rsidRPr="00571335" w:rsidRDefault="008B5971" w:rsidP="00A92E9B">
            <w:pPr>
              <w:spacing w:line="240" w:lineRule="auto"/>
            </w:pPr>
            <w:r>
              <w:fldChar w:fldCharType="begin">
                <w:ffData>
                  <w:name w:val="UBI"/>
                  <w:enabled/>
                  <w:calcOnExit w:val="0"/>
                  <w:textInput/>
                </w:ffData>
              </w:fldChar>
            </w:r>
            <w:bookmarkStart w:id="10" w:name="UBI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A92E9B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92E9B" w:rsidRPr="00707B99" w:rsidRDefault="00A92E9B" w:rsidP="00A03FD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A92E9B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shd w:val="clear" w:color="auto" w:fill="B8CCE4"/>
          </w:tcPr>
          <w:p w:rsidR="00A92E9B" w:rsidRPr="00707B99" w:rsidRDefault="00A92E9B" w:rsidP="00A03FD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8F345A" w:rsidRPr="00707B99" w:rsidTr="008F345A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668" w:type="dxa"/>
            <w:gridSpan w:val="3"/>
            <w:tcBorders>
              <w:bottom w:val="single" w:sz="4" w:space="0" w:color="000000"/>
            </w:tcBorders>
          </w:tcPr>
          <w:p w:rsidR="008F345A" w:rsidRPr="00707B99" w:rsidRDefault="008F345A" w:rsidP="00A03FD9">
            <w:pPr>
              <w:spacing w:line="240" w:lineRule="auto"/>
              <w:rPr>
                <w:b/>
              </w:rPr>
            </w:pPr>
            <w:r>
              <w:rPr>
                <w:b/>
              </w:rPr>
              <w:t>Produttore</w:t>
            </w:r>
          </w:p>
        </w:tc>
        <w:tc>
          <w:tcPr>
            <w:tcW w:w="1668" w:type="dxa"/>
            <w:gridSpan w:val="7"/>
            <w:tcBorders>
              <w:bottom w:val="single" w:sz="4" w:space="0" w:color="000000"/>
            </w:tcBorders>
          </w:tcPr>
          <w:p w:rsidR="008F345A" w:rsidRPr="00707B99" w:rsidRDefault="008F345A" w:rsidP="00A03FD9">
            <w:pPr>
              <w:spacing w:line="240" w:lineRule="auto"/>
            </w:pPr>
            <w:r>
              <w:t>Medicap</w:t>
            </w:r>
          </w:p>
        </w:tc>
        <w:tc>
          <w:tcPr>
            <w:tcW w:w="1669" w:type="dxa"/>
            <w:gridSpan w:val="4"/>
            <w:tcBorders>
              <w:bottom w:val="single" w:sz="4" w:space="0" w:color="000000"/>
            </w:tcBorders>
          </w:tcPr>
          <w:p w:rsidR="008F345A" w:rsidRPr="00707B99" w:rsidRDefault="008F345A" w:rsidP="00A03FD9">
            <w:pPr>
              <w:spacing w:line="240" w:lineRule="auto"/>
              <w:rPr>
                <w:b/>
              </w:rPr>
            </w:pPr>
            <w:r>
              <w:rPr>
                <w:b/>
              </w:rPr>
              <w:t>Modello</w:t>
            </w:r>
          </w:p>
        </w:tc>
        <w:tc>
          <w:tcPr>
            <w:tcW w:w="1668" w:type="dxa"/>
            <w:gridSpan w:val="6"/>
            <w:tcBorders>
              <w:bottom w:val="single" w:sz="4" w:space="0" w:color="000000"/>
            </w:tcBorders>
          </w:tcPr>
          <w:p w:rsidR="008F345A" w:rsidRPr="008F345A" w:rsidRDefault="008F345A" w:rsidP="00A03FD9">
            <w:pPr>
              <w:spacing w:line="240" w:lineRule="auto"/>
            </w:pPr>
            <w:r w:rsidRPr="008F345A">
              <w:t>Prècise 1100</w:t>
            </w:r>
          </w:p>
        </w:tc>
        <w:tc>
          <w:tcPr>
            <w:tcW w:w="1577" w:type="dxa"/>
            <w:gridSpan w:val="7"/>
            <w:tcBorders>
              <w:bottom w:val="single" w:sz="4" w:space="0" w:color="000000"/>
            </w:tcBorders>
          </w:tcPr>
          <w:p w:rsidR="008F345A" w:rsidRPr="00707B99" w:rsidRDefault="008F345A" w:rsidP="00A03FD9">
            <w:pPr>
              <w:spacing w:line="240" w:lineRule="auto"/>
              <w:rPr>
                <w:b/>
              </w:rPr>
            </w:pPr>
            <w:r>
              <w:rPr>
                <w:b/>
              </w:rPr>
              <w:t>S/N</w:t>
            </w:r>
          </w:p>
        </w:tc>
        <w:tc>
          <w:tcPr>
            <w:tcW w:w="1760" w:type="dxa"/>
            <w:gridSpan w:val="6"/>
            <w:tcBorders>
              <w:bottom w:val="single" w:sz="4" w:space="0" w:color="000000"/>
            </w:tcBorders>
          </w:tcPr>
          <w:p w:rsidR="008F345A" w:rsidRPr="00707B99" w:rsidRDefault="008F345A" w:rsidP="00A03FD9">
            <w:pPr>
              <w:spacing w:line="240" w:lineRule="auto"/>
              <w:rPr>
                <w:b/>
              </w:rPr>
            </w:pPr>
            <w:r>
              <w:t>221.000.12.0109</w:t>
            </w:r>
          </w:p>
        </w:tc>
      </w:tr>
      <w:tr w:rsidR="008F345A" w:rsidRPr="00707B99" w:rsidTr="008F345A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tcBorders>
              <w:left w:val="nil"/>
              <w:right w:val="nil"/>
            </w:tcBorders>
          </w:tcPr>
          <w:p w:rsidR="008F345A" w:rsidRPr="00707B99" w:rsidRDefault="008F345A" w:rsidP="00A03FD9">
            <w:pPr>
              <w:tabs>
                <w:tab w:val="left" w:pos="4119"/>
              </w:tabs>
              <w:spacing w:line="240" w:lineRule="auto"/>
              <w:rPr>
                <w:b/>
              </w:rPr>
            </w:pPr>
            <w:r w:rsidRPr="00707B99">
              <w:rPr>
                <w:b/>
              </w:rPr>
              <w:tab/>
            </w:r>
          </w:p>
        </w:tc>
      </w:tr>
      <w:tr w:rsidR="008F345A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shd w:val="clear" w:color="auto" w:fill="B8CCE4"/>
          </w:tcPr>
          <w:p w:rsidR="008F345A" w:rsidRPr="00707B99" w:rsidRDefault="008F345A" w:rsidP="00A03FD9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8F345A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3149" w:type="dxa"/>
            <w:gridSpan w:val="9"/>
          </w:tcPr>
          <w:p w:rsidR="008F345A" w:rsidRPr="00707B99" w:rsidRDefault="008F345A" w:rsidP="00A03FD9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Norme/Procedure:</w:t>
            </w:r>
          </w:p>
        </w:tc>
        <w:tc>
          <w:tcPr>
            <w:tcW w:w="6861" w:type="dxa"/>
            <w:gridSpan w:val="24"/>
          </w:tcPr>
          <w:p w:rsidR="008F345A" w:rsidRPr="00707B99" w:rsidRDefault="008F345A" w:rsidP="00A03FD9">
            <w:pPr>
              <w:spacing w:line="240" w:lineRule="auto"/>
            </w:pPr>
            <w:r w:rsidRPr="00707B99">
              <w:t>UNI EN ISO 80601-2-61:2011</w:t>
            </w:r>
          </w:p>
        </w:tc>
      </w:tr>
      <w:tr w:rsidR="008F345A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</w:tcPr>
          <w:p w:rsidR="008F345A" w:rsidRPr="00707B99" w:rsidRDefault="008F345A" w:rsidP="00A03FD9">
            <w:pPr>
              <w:tabs>
                <w:tab w:val="left" w:pos="7181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F345A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shd w:val="clear" w:color="auto" w:fill="B8CCE4"/>
          </w:tcPr>
          <w:p w:rsidR="008F345A" w:rsidRPr="00707B99" w:rsidRDefault="008F345A" w:rsidP="00A03FD9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VISIVO/FUNZIONALE</w:t>
            </w:r>
            <w:r w:rsidRPr="00707B99">
              <w:rPr>
                <w:b/>
                <w:sz w:val="24"/>
                <w:szCs w:val="24"/>
              </w:rPr>
              <w:tab/>
            </w:r>
          </w:p>
        </w:tc>
      </w:tr>
      <w:tr w:rsidR="00140755" w:rsidRPr="00707B99" w:rsidTr="00A03FD9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</w:p>
        </w:tc>
        <w:tc>
          <w:tcPr>
            <w:tcW w:w="680" w:type="dxa"/>
            <w:gridSpan w:val="4"/>
            <w:shd w:val="clear" w:color="auto" w:fill="B8CCE4"/>
            <w:vAlign w:val="center"/>
          </w:tcPr>
          <w:p w:rsidR="00140755" w:rsidRPr="008D047F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681" w:type="dxa"/>
            <w:gridSpan w:val="3"/>
            <w:shd w:val="clear" w:color="auto" w:fill="B8CCE4"/>
            <w:vAlign w:val="center"/>
          </w:tcPr>
          <w:p w:rsidR="00140755" w:rsidRPr="008D047F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681" w:type="dxa"/>
            <w:gridSpan w:val="2"/>
            <w:shd w:val="clear" w:color="auto" w:fill="B8CCE4"/>
            <w:vAlign w:val="center"/>
          </w:tcPr>
          <w:p w:rsidR="00140755" w:rsidRPr="008D047F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140755" w:rsidRPr="00707B99" w:rsidTr="0014075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Leggibilità delle serigrafie</w:t>
            </w:r>
          </w:p>
        </w:tc>
        <w:tc>
          <w:tcPr>
            <w:tcW w:w="680" w:type="dxa"/>
            <w:gridSpan w:val="4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ontrollo1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ontrollo2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2"/>
          </w:p>
        </w:tc>
        <w:tc>
          <w:tcPr>
            <w:tcW w:w="681" w:type="dxa"/>
            <w:gridSpan w:val="2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ontrollo3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3"/>
          </w:p>
        </w:tc>
      </w:tr>
      <w:tr w:rsidR="00140755" w:rsidRPr="00707B99" w:rsidTr="0014075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>Manuale d’uso disponibile</w:t>
            </w:r>
          </w:p>
        </w:tc>
        <w:tc>
          <w:tcPr>
            <w:tcW w:w="680" w:type="dxa"/>
            <w:gridSpan w:val="4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ontrollo7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4"/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ontrollo8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5"/>
          </w:p>
        </w:tc>
        <w:tc>
          <w:tcPr>
            <w:tcW w:w="681" w:type="dxa"/>
            <w:gridSpan w:val="2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ontrollo9"/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  <w:bookmarkEnd w:id="16"/>
          </w:p>
        </w:tc>
      </w:tr>
      <w:tr w:rsidR="00140755" w:rsidRPr="00707B99" w:rsidTr="0014075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  <w:r w:rsidRPr="00707B99">
              <w:rPr>
                <w:b/>
              </w:rPr>
              <w:t xml:space="preserve">Integrità involucro </w:t>
            </w:r>
          </w:p>
        </w:tc>
        <w:tc>
          <w:tcPr>
            <w:tcW w:w="680" w:type="dxa"/>
            <w:gridSpan w:val="4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2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</w:tr>
      <w:tr w:rsidR="00140755" w:rsidRPr="00707B99" w:rsidTr="0014075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Cambio filtri </w:t>
            </w:r>
            <w:r>
              <w:rPr>
                <w:sz w:val="18"/>
                <w:szCs w:val="18"/>
              </w:rPr>
              <w:t xml:space="preserve">(PM6000 </w:t>
            </w:r>
            <w:r w:rsidRPr="00334F51">
              <w:rPr>
                <w:sz w:val="18"/>
                <w:szCs w:val="18"/>
              </w:rPr>
              <w:t>2800 ore</w:t>
            </w:r>
            <w:r>
              <w:rPr>
                <w:sz w:val="18"/>
                <w:szCs w:val="18"/>
              </w:rPr>
              <w:t xml:space="preserve"> - </w:t>
            </w:r>
            <w:r w:rsidRPr="00334F51">
              <w:rPr>
                <w:sz w:val="18"/>
                <w:szCs w:val="18"/>
              </w:rPr>
              <w:t>SIM 10000</w:t>
            </w:r>
            <w:r>
              <w:rPr>
                <w:sz w:val="18"/>
                <w:szCs w:val="18"/>
              </w:rPr>
              <w:t xml:space="preserve"> </w:t>
            </w:r>
            <w:r w:rsidRPr="00334F51">
              <w:rPr>
                <w:sz w:val="18"/>
                <w:szCs w:val="18"/>
              </w:rPr>
              <w:t>ore</w:t>
            </w:r>
            <w:r>
              <w:rPr>
                <w:sz w:val="18"/>
                <w:szCs w:val="18"/>
              </w:rPr>
              <w:t xml:space="preserve"> - OXIMAT</w:t>
            </w:r>
            <w:r w:rsidRPr="00334F51">
              <w:rPr>
                <w:sz w:val="18"/>
                <w:szCs w:val="18"/>
              </w:rPr>
              <w:t xml:space="preserve"> 5000 ore)</w:t>
            </w:r>
          </w:p>
        </w:tc>
        <w:tc>
          <w:tcPr>
            <w:tcW w:w="680" w:type="dxa"/>
            <w:gridSpan w:val="4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2"/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</w:tr>
      <w:tr w:rsidR="00140755" w:rsidRPr="00707B99" w:rsidTr="0014075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7968" w:type="dxa"/>
            <w:gridSpan w:val="24"/>
            <w:tcBorders>
              <w:bottom w:val="single" w:sz="4" w:space="0" w:color="auto"/>
            </w:tcBorders>
            <w:vAlign w:val="center"/>
          </w:tcPr>
          <w:p w:rsidR="00140755" w:rsidRDefault="00140755" w:rsidP="00140755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Cambio batteria tampone </w:t>
            </w:r>
            <w:r w:rsidRPr="00334F51">
              <w:rPr>
                <w:sz w:val="18"/>
                <w:szCs w:val="18"/>
              </w:rPr>
              <w:t>(PM6000 5000 ore)</w:t>
            </w:r>
          </w:p>
        </w:tc>
        <w:tc>
          <w:tcPr>
            <w:tcW w:w="6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0755" w:rsidRPr="00491907" w:rsidRDefault="00140755" w:rsidP="00140755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</w:tr>
      <w:tr w:rsidR="00140755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140755" w:rsidRPr="00707B99" w:rsidRDefault="00140755" w:rsidP="00140755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</w:t>
            </w:r>
            <w:r>
              <w:rPr>
                <w:b/>
                <w:sz w:val="24"/>
                <w:szCs w:val="24"/>
              </w:rPr>
              <w:t xml:space="preserve">ROLLO LIVELLI D’OSSIGENO, FLUSSO </w:t>
            </w:r>
            <w:r w:rsidRPr="00334F51">
              <w:rPr>
                <w:sz w:val="18"/>
                <w:szCs w:val="18"/>
              </w:rPr>
              <w:t>(4L/min dopo 10 min)</w:t>
            </w:r>
          </w:p>
        </w:tc>
      </w:tr>
      <w:tr w:rsidR="005C63F7" w:rsidRPr="00707B99" w:rsidTr="005C63F7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Flusso impostato </w:t>
            </w:r>
            <w:r w:rsidRPr="00124340">
              <w:rPr>
                <w:b/>
                <w:sz w:val="20"/>
                <w:szCs w:val="20"/>
              </w:rPr>
              <w:t>(L/min)</w:t>
            </w:r>
          </w:p>
        </w:tc>
        <w:tc>
          <w:tcPr>
            <w:tcW w:w="192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BB3201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Flusso Rilevato </w:t>
            </w:r>
          </w:p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 w:rsidRPr="00124340">
              <w:rPr>
                <w:rFonts w:cs="Calibri"/>
                <w:b/>
                <w:sz w:val="20"/>
                <w:szCs w:val="20"/>
              </w:rPr>
              <w:t>±</w:t>
            </w:r>
            <w:r w:rsidRPr="00124340">
              <w:rPr>
                <w:b/>
                <w:sz w:val="20"/>
                <w:szCs w:val="20"/>
              </w:rPr>
              <w:t xml:space="preserve"> 0,3L/min</w:t>
            </w:r>
            <w:r>
              <w:rPr>
                <w:b/>
              </w:rPr>
              <w:t xml:space="preserve"> </w:t>
            </w:r>
          </w:p>
        </w:tc>
        <w:tc>
          <w:tcPr>
            <w:tcW w:w="11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C63F7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Errore</w:t>
            </w:r>
          </w:p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L/min</w:t>
            </w:r>
          </w:p>
        </w:tc>
        <w:tc>
          <w:tcPr>
            <w:tcW w:w="18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CONC. TEORICA</w:t>
            </w:r>
          </w:p>
        </w:tc>
        <w:tc>
          <w:tcPr>
            <w:tcW w:w="189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BB3201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Conc. Misurata </w:t>
            </w:r>
          </w:p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 w:rsidRPr="00124340">
              <w:rPr>
                <w:rFonts w:cs="Calibri"/>
                <w:b/>
                <w:sz w:val="20"/>
                <w:szCs w:val="20"/>
              </w:rPr>
              <w:t xml:space="preserve">± </w:t>
            </w:r>
            <w:r w:rsidRPr="00124340">
              <w:rPr>
                <w:b/>
                <w:sz w:val="20"/>
                <w:szCs w:val="20"/>
              </w:rPr>
              <w:t>3%</w:t>
            </w:r>
          </w:p>
        </w:tc>
        <w:tc>
          <w:tcPr>
            <w:tcW w:w="12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5C63F7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Errore </w:t>
            </w:r>
          </w:p>
          <w:p w:rsidR="005C63F7" w:rsidRPr="00707B99" w:rsidRDefault="005C63F7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%</w:t>
            </w:r>
          </w:p>
        </w:tc>
      </w:tr>
      <w:bookmarkStart w:id="17" w:name="Testo19"/>
      <w:tr w:rsidR="005C63F7" w:rsidRPr="00707B99" w:rsidTr="005C63F7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5C63F7" w:rsidRDefault="00066476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19"/>
                  <w:enabled/>
                  <w:calcOnExit/>
                  <w:textInput>
                    <w:type w:val="number"/>
                    <w:default w:val="2,00"/>
                    <w:format w:val="0,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2,00</w:t>
            </w:r>
            <w:r>
              <w:rPr>
                <w:b/>
              </w:rPr>
              <w:fldChar w:fldCharType="end"/>
            </w:r>
            <w:bookmarkEnd w:id="17"/>
          </w:p>
        </w:tc>
        <w:bookmarkStart w:id="18" w:name="Testo22"/>
        <w:tc>
          <w:tcPr>
            <w:tcW w:w="1925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B030C0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2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18"/>
          </w:p>
        </w:tc>
        <w:bookmarkStart w:id="19" w:name="Testo25"/>
        <w:tc>
          <w:tcPr>
            <w:tcW w:w="115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5"/>
                  <w:enabled w:val="0"/>
                  <w:calcOnExit/>
                  <w:textInput>
                    <w:type w:val="calculated"/>
                    <w:default w:val="=testo22-testo19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=testo22-testo19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-2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-2,00</w:t>
            </w:r>
            <w:r>
              <w:rPr>
                <w:i/>
              </w:rPr>
              <w:fldChar w:fldCharType="end"/>
            </w:r>
            <w:bookmarkEnd w:id="19"/>
          </w:p>
        </w:tc>
        <w:bookmarkStart w:id="20" w:name="Testo28"/>
        <w:tc>
          <w:tcPr>
            <w:tcW w:w="18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707B99" w:rsidRDefault="002A4E8C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8"/>
                  <w:enabled/>
                  <w:calcOnExit/>
                  <w:textInput>
                    <w:type w:val="number"/>
                    <w:default w:val="95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95</w:t>
            </w:r>
            <w:r>
              <w:rPr>
                <w:b/>
              </w:rPr>
              <w:fldChar w:fldCharType="end"/>
            </w:r>
            <w:bookmarkEnd w:id="20"/>
          </w:p>
        </w:tc>
        <w:bookmarkStart w:id="21" w:name="Testo31"/>
        <w:tc>
          <w:tcPr>
            <w:tcW w:w="189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2A4E8C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1"/>
                  <w:enabled/>
                  <w:calcOnExit/>
                  <w:textInput>
                    <w:type w:val="number"/>
                    <w:format w:val="0,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1"/>
          </w:p>
        </w:tc>
        <w:bookmarkStart w:id="22" w:name="Testo32"/>
        <w:tc>
          <w:tcPr>
            <w:tcW w:w="121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2"/>
                  <w:enabled w:val="0"/>
                  <w:calcOnExit/>
                  <w:textInput>
                    <w:type w:val="calculated"/>
                    <w:default w:val="=(testo31-TESTO28)/TESTO28"/>
                    <w:format w:val="0,0%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=(testo31-TESTO28)/TESTO28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-1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-100,0%</w:t>
            </w:r>
            <w:r>
              <w:rPr>
                <w:i/>
              </w:rPr>
              <w:fldChar w:fldCharType="end"/>
            </w:r>
            <w:bookmarkEnd w:id="22"/>
          </w:p>
        </w:tc>
      </w:tr>
      <w:bookmarkStart w:id="23" w:name="Testo20"/>
      <w:tr w:rsidR="005C63F7" w:rsidRPr="00707B99" w:rsidTr="005C63F7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5C63F7" w:rsidRDefault="002C37D2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0"/>
                  <w:enabled/>
                  <w:calcOnExit/>
                  <w:textInput>
                    <w:type w:val="number"/>
                    <w:default w:val="4,00"/>
                    <w:format w:val="0,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4,00</w:t>
            </w:r>
            <w:r>
              <w:rPr>
                <w:b/>
              </w:rPr>
              <w:fldChar w:fldCharType="end"/>
            </w:r>
            <w:bookmarkEnd w:id="23"/>
          </w:p>
        </w:tc>
        <w:bookmarkStart w:id="24" w:name="Testo23"/>
        <w:tc>
          <w:tcPr>
            <w:tcW w:w="1925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2C37D2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3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4"/>
          </w:p>
        </w:tc>
        <w:bookmarkStart w:id="25" w:name="Testo26"/>
        <w:tc>
          <w:tcPr>
            <w:tcW w:w="115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6"/>
                  <w:enabled w:val="0"/>
                  <w:calcOnExit/>
                  <w:textInput>
                    <w:type w:val="calculated"/>
                    <w:default w:val="=testo23-testo20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=testo23-testo20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-4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-4,00</w:t>
            </w:r>
            <w:r>
              <w:rPr>
                <w:i/>
              </w:rPr>
              <w:fldChar w:fldCharType="end"/>
            </w:r>
            <w:bookmarkEnd w:id="25"/>
          </w:p>
        </w:tc>
        <w:bookmarkStart w:id="26" w:name="Testo29"/>
        <w:tc>
          <w:tcPr>
            <w:tcW w:w="18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707B99" w:rsidRDefault="002A4E8C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9"/>
                  <w:enabled/>
                  <w:calcOnExit/>
                  <w:textInput>
                    <w:type w:val="number"/>
                    <w:default w:val="90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90</w:t>
            </w:r>
            <w:r>
              <w:rPr>
                <w:b/>
              </w:rPr>
              <w:fldChar w:fldCharType="end"/>
            </w:r>
            <w:bookmarkEnd w:id="26"/>
          </w:p>
        </w:tc>
        <w:bookmarkStart w:id="27" w:name="Testo33"/>
        <w:tc>
          <w:tcPr>
            <w:tcW w:w="1898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2A4E8C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3"/>
                  <w:enabled/>
                  <w:calcOnExit/>
                  <w:textInput>
                    <w:type w:val="number"/>
                    <w:format w:val="0,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27"/>
          </w:p>
        </w:tc>
        <w:bookmarkStart w:id="28" w:name="Testo34"/>
        <w:tc>
          <w:tcPr>
            <w:tcW w:w="121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4"/>
                  <w:enabled w:val="0"/>
                  <w:calcOnExit/>
                  <w:textInput>
                    <w:type w:val="calculated"/>
                    <w:default w:val="=(testo33-testo29)/TESTO29"/>
                    <w:format w:val="0,0%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=(testo33-testo29)/TESTO29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-1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-100,0%</w:t>
            </w:r>
            <w:r>
              <w:rPr>
                <w:i/>
              </w:rPr>
              <w:fldChar w:fldCharType="end"/>
            </w:r>
            <w:bookmarkEnd w:id="28"/>
          </w:p>
        </w:tc>
      </w:tr>
      <w:bookmarkStart w:id="29" w:name="Testo21"/>
      <w:tr w:rsidR="005C63F7" w:rsidRPr="00707B99" w:rsidTr="005C63F7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5C63F7" w:rsidRDefault="002C37D2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21"/>
                  <w:enabled/>
                  <w:calcOnExit/>
                  <w:textInput>
                    <w:type w:val="number"/>
                    <w:default w:val="5,00"/>
                    <w:format w:val="0,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5,00</w:t>
            </w:r>
            <w:r>
              <w:rPr>
                <w:b/>
              </w:rPr>
              <w:fldChar w:fldCharType="end"/>
            </w:r>
            <w:bookmarkEnd w:id="29"/>
          </w:p>
        </w:tc>
        <w:bookmarkStart w:id="30" w:name="Testo24"/>
        <w:tc>
          <w:tcPr>
            <w:tcW w:w="192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2C37D2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4"/>
                  <w:enabled/>
                  <w:calcOnExit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0"/>
          </w:p>
        </w:tc>
        <w:bookmarkStart w:id="31" w:name="Testo27"/>
        <w:tc>
          <w:tcPr>
            <w:tcW w:w="115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5C63F7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27"/>
                  <w:enabled w:val="0"/>
                  <w:calcOnExit/>
                  <w:textInput>
                    <w:type w:val="calculated"/>
                    <w:default w:val="=testo24-testo21"/>
                    <w:format w:val="0,0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=testo24-testo21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-5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-5,00</w:t>
            </w:r>
            <w:r>
              <w:rPr>
                <w:i/>
              </w:rPr>
              <w:fldChar w:fldCharType="end"/>
            </w:r>
            <w:bookmarkEnd w:id="31"/>
          </w:p>
        </w:tc>
        <w:bookmarkStart w:id="32" w:name="Testo30"/>
        <w:tc>
          <w:tcPr>
            <w:tcW w:w="18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63F7" w:rsidRPr="00707B99" w:rsidRDefault="002A4E8C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30"/>
                  <w:enabled/>
                  <w:calcOnExit/>
                  <w:textInput>
                    <w:type w:val="number"/>
                    <w:default w:val="82"/>
                    <w:format w:val="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82</w:t>
            </w:r>
            <w:r>
              <w:rPr>
                <w:b/>
              </w:rPr>
              <w:fldChar w:fldCharType="end"/>
            </w:r>
            <w:bookmarkEnd w:id="32"/>
          </w:p>
        </w:tc>
        <w:bookmarkStart w:id="33" w:name="Testo35"/>
        <w:tc>
          <w:tcPr>
            <w:tcW w:w="1898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2A4E8C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5"/>
                  <w:enabled/>
                  <w:calcOnExit/>
                  <w:textInput>
                    <w:type w:val="number"/>
                    <w:format w:val="0,0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 w:rsidR="004C62D8">
              <w:rPr>
                <w:i/>
                <w:noProof/>
              </w:rPr>
              <w:t> </w:t>
            </w:r>
            <w:r>
              <w:rPr>
                <w:i/>
              </w:rPr>
              <w:fldChar w:fldCharType="end"/>
            </w:r>
            <w:bookmarkEnd w:id="33"/>
          </w:p>
        </w:tc>
        <w:bookmarkStart w:id="34" w:name="Testo36"/>
        <w:tc>
          <w:tcPr>
            <w:tcW w:w="121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63F7" w:rsidRPr="005C63F7" w:rsidRDefault="00397F1B" w:rsidP="00140755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36"/>
                  <w:enabled w:val="0"/>
                  <w:calcOnExit/>
                  <w:textInput>
                    <w:type w:val="calculated"/>
                    <w:default w:val="=(testo35-testo30)/TESTO30"/>
                    <w:format w:val="0,0%"/>
                  </w:textInput>
                </w:ffData>
              </w:fldChar>
            </w:r>
            <w:r>
              <w:rPr>
                <w:i/>
              </w:rPr>
              <w:instrText xml:space="preserve"> FORMTEXT </w:instrTex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=(testo35-testo30)/TESTO30 </w:instrText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instrText>-1</w:instrText>
            </w:r>
            <w:r>
              <w:rPr>
                <w:i/>
              </w:rPr>
              <w:fldChar w:fldCharType="end"/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D6C00">
              <w:rPr>
                <w:i/>
                <w:noProof/>
              </w:rPr>
              <w:t>-100,0%</w:t>
            </w:r>
            <w:r>
              <w:rPr>
                <w:i/>
              </w:rPr>
              <w:fldChar w:fldCharType="end"/>
            </w:r>
            <w:bookmarkEnd w:id="34"/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24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rPr>
                <w:b/>
              </w:rPr>
            </w:pPr>
          </w:p>
        </w:tc>
        <w:tc>
          <w:tcPr>
            <w:tcW w:w="300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8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14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 w:rsidRPr="00E73EB1">
              <w:rPr>
                <w:b/>
              </w:rPr>
              <w:t xml:space="preserve">PRESSIONE </w:t>
            </w:r>
            <w:proofErr w:type="gramStart"/>
            <w:r w:rsidRPr="00E73EB1">
              <w:rPr>
                <w:b/>
              </w:rPr>
              <w:t>D’USCITA</w:t>
            </w:r>
            <w:r>
              <w:rPr>
                <w:b/>
              </w:rPr>
              <w:t xml:space="preserve">  mbar</w:t>
            </w:r>
            <w:proofErr w:type="gramEnd"/>
            <w:r>
              <w:rPr>
                <w:b/>
              </w:rPr>
              <w:t xml:space="preserve"> </w:t>
            </w:r>
            <w:r w:rsidRPr="00334F51">
              <w:rPr>
                <w:sz w:val="18"/>
                <w:szCs w:val="18"/>
              </w:rPr>
              <w:t>(PM6000</w:t>
            </w:r>
            <w:r>
              <w:rPr>
                <w:sz w:val="18"/>
                <w:szCs w:val="18"/>
              </w:rPr>
              <w:t xml:space="preserve"> 300-350 - SIM 300-400 - OXYMAT</w:t>
            </w:r>
            <w:r w:rsidRPr="00334F51">
              <w:rPr>
                <w:sz w:val="18"/>
                <w:szCs w:val="18"/>
              </w:rPr>
              <w:t xml:space="preserve"> 600)</w:t>
            </w:r>
            <w:r>
              <w:rPr>
                <w:sz w:val="18"/>
                <w:szCs w:val="18"/>
              </w:rPr>
              <w:t xml:space="preserve"> </w:t>
            </w:r>
            <w:r w:rsidRPr="00334F51">
              <w:rPr>
                <w:sz w:val="18"/>
                <w:szCs w:val="18"/>
              </w:rPr>
              <w:t>(4L/min dopo 10 min)</w:t>
            </w:r>
          </w:p>
        </w:tc>
        <w:bookmarkStart w:id="35" w:name="Testo37"/>
        <w:tc>
          <w:tcPr>
            <w:tcW w:w="18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Pr="00707B99" w:rsidRDefault="00B030C0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3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5"/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129"/>
        </w:trPr>
        <w:tc>
          <w:tcPr>
            <w:tcW w:w="20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98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4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8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129"/>
        </w:trPr>
        <w:tc>
          <w:tcPr>
            <w:tcW w:w="20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PRESSIONI  </w:t>
            </w:r>
            <w:r w:rsidRPr="00334F51">
              <w:rPr>
                <w:b/>
                <w:sz w:val="18"/>
                <w:szCs w:val="18"/>
              </w:rPr>
              <w:t>4L/min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COLONNA 1</w:t>
            </w:r>
          </w:p>
        </w:tc>
        <w:tc>
          <w:tcPr>
            <w:tcW w:w="19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COLONNA 2</w:t>
            </w:r>
          </w:p>
        </w:tc>
        <w:tc>
          <w:tcPr>
            <w:tcW w:w="24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COLONNA 3</w:t>
            </w:r>
          </w:p>
        </w:tc>
        <w:tc>
          <w:tcPr>
            <w:tcW w:w="187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30C0" w:rsidRDefault="00B030C0" w:rsidP="00140755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Min &gt;  </w:t>
            </w:r>
            <w:r w:rsidR="008C2918">
              <w:rPr>
                <w:b/>
                <w:sz w:val="24"/>
                <w:szCs w:val="24"/>
              </w:rPr>
              <w:fldChar w:fldCharType="begin">
                <w:ffData>
                  <w:name w:val="Testo38"/>
                  <w:enabled/>
                  <w:calcOnExit w:val="0"/>
                  <w:textInput>
                    <w:type w:val="number"/>
                    <w:default w:val="120"/>
                  </w:textInput>
                </w:ffData>
              </w:fldChar>
            </w:r>
            <w:bookmarkStart w:id="36" w:name="Testo38"/>
            <w:r w:rsidR="008C2918">
              <w:rPr>
                <w:b/>
                <w:sz w:val="24"/>
                <w:szCs w:val="24"/>
              </w:rPr>
              <w:instrText xml:space="preserve"> FORMTEXT </w:instrText>
            </w:r>
            <w:r w:rsidR="008C2918">
              <w:rPr>
                <w:b/>
                <w:sz w:val="24"/>
                <w:szCs w:val="24"/>
              </w:rPr>
            </w:r>
            <w:r w:rsidR="008C2918">
              <w:rPr>
                <w:b/>
                <w:sz w:val="24"/>
                <w:szCs w:val="24"/>
              </w:rPr>
              <w:fldChar w:fldCharType="separate"/>
            </w:r>
            <w:r w:rsidR="008C2918">
              <w:rPr>
                <w:b/>
                <w:noProof/>
                <w:sz w:val="24"/>
                <w:szCs w:val="24"/>
              </w:rPr>
              <w:t>120</w:t>
            </w:r>
            <w:r w:rsidR="008C2918">
              <w:rPr>
                <w:b/>
                <w:sz w:val="24"/>
                <w:szCs w:val="24"/>
              </w:rPr>
              <w:fldChar w:fldCharType="end"/>
            </w:r>
            <w:bookmarkEnd w:id="36"/>
          </w:p>
          <w:p w:rsidR="00B030C0" w:rsidRPr="00334F51" w:rsidRDefault="00B030C0" w:rsidP="008C291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Max &lt;  </w:t>
            </w:r>
            <w:r w:rsidR="008C2918">
              <w:rPr>
                <w:b/>
                <w:sz w:val="24"/>
                <w:szCs w:val="24"/>
              </w:rPr>
              <w:fldChar w:fldCharType="begin">
                <w:ffData>
                  <w:name w:val="Testo39"/>
                  <w:enabled/>
                  <w:calcOnExit w:val="0"/>
                  <w:textInput>
                    <w:type w:val="number"/>
                    <w:default w:val="240"/>
                  </w:textInput>
                </w:ffData>
              </w:fldChar>
            </w:r>
            <w:bookmarkStart w:id="37" w:name="Testo39"/>
            <w:r w:rsidR="008C2918">
              <w:rPr>
                <w:b/>
                <w:sz w:val="24"/>
                <w:szCs w:val="24"/>
              </w:rPr>
              <w:instrText xml:space="preserve"> FORMTEXT </w:instrText>
            </w:r>
            <w:r w:rsidR="008C2918">
              <w:rPr>
                <w:b/>
                <w:sz w:val="24"/>
                <w:szCs w:val="24"/>
              </w:rPr>
            </w:r>
            <w:r w:rsidR="008C2918">
              <w:rPr>
                <w:b/>
                <w:sz w:val="24"/>
                <w:szCs w:val="24"/>
              </w:rPr>
              <w:fldChar w:fldCharType="separate"/>
            </w:r>
            <w:r w:rsidR="008C2918">
              <w:rPr>
                <w:b/>
                <w:noProof/>
                <w:sz w:val="24"/>
                <w:szCs w:val="24"/>
              </w:rPr>
              <w:t>240</w:t>
            </w:r>
            <w:r w:rsidR="008C2918">
              <w:rPr>
                <w:b/>
                <w:sz w:val="24"/>
                <w:szCs w:val="24"/>
              </w:rPr>
              <w:fldChar w:fldCharType="end"/>
            </w:r>
            <w:bookmarkEnd w:id="37"/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129"/>
        </w:trPr>
        <w:tc>
          <w:tcPr>
            <w:tcW w:w="20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MIN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0"/>
                  <w:enabled/>
                  <w:calcOnExit w:val="0"/>
                  <w:textInput/>
                </w:ffData>
              </w:fldChar>
            </w:r>
            <w:bookmarkStart w:id="38" w:name="Testo40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8"/>
          </w:p>
        </w:tc>
        <w:tc>
          <w:tcPr>
            <w:tcW w:w="19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1"/>
                  <w:enabled/>
                  <w:calcOnExit w:val="0"/>
                  <w:textInput/>
                </w:ffData>
              </w:fldChar>
            </w:r>
            <w:bookmarkStart w:id="39" w:name="Testo41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39"/>
          </w:p>
        </w:tc>
        <w:tc>
          <w:tcPr>
            <w:tcW w:w="24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2"/>
                  <w:enabled/>
                  <w:calcOnExit w:val="0"/>
                  <w:textInput/>
                </w:ffData>
              </w:fldChar>
            </w:r>
            <w:bookmarkStart w:id="40" w:name="Testo42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0"/>
          </w:p>
        </w:tc>
        <w:tc>
          <w:tcPr>
            <w:tcW w:w="18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129"/>
        </w:trPr>
        <w:tc>
          <w:tcPr>
            <w:tcW w:w="20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MAX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3"/>
                  <w:enabled/>
                  <w:calcOnExit w:val="0"/>
                  <w:textInput/>
                </w:ffData>
              </w:fldChar>
            </w:r>
            <w:bookmarkStart w:id="41" w:name="Testo43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1"/>
          </w:p>
        </w:tc>
        <w:tc>
          <w:tcPr>
            <w:tcW w:w="19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4"/>
                  <w:enabled/>
                  <w:calcOnExit w:val="0"/>
                  <w:textInput/>
                </w:ffData>
              </w:fldChar>
            </w:r>
            <w:bookmarkStart w:id="42" w:name="Testo44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2"/>
          </w:p>
        </w:tc>
        <w:tc>
          <w:tcPr>
            <w:tcW w:w="24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Default="009D04CB" w:rsidP="0014075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45"/>
                  <w:enabled/>
                  <w:calcOnExit w:val="0"/>
                  <w:textInput/>
                </w:ffData>
              </w:fldChar>
            </w:r>
            <w:bookmarkStart w:id="43" w:name="Testo45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 w:rsidR="004C62D8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43"/>
          </w:p>
        </w:tc>
        <w:tc>
          <w:tcPr>
            <w:tcW w:w="18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</w:tr>
      <w:tr w:rsidR="00140755" w:rsidRPr="00707B99" w:rsidTr="00B030C0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14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8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40755" w:rsidRPr="00707B99" w:rsidRDefault="00140755" w:rsidP="00140755">
            <w:pPr>
              <w:spacing w:line="240" w:lineRule="auto"/>
              <w:jc w:val="center"/>
              <w:rPr>
                <w:b/>
              </w:rPr>
            </w:pPr>
          </w:p>
        </w:tc>
      </w:tr>
      <w:tr w:rsidR="00140755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10010" w:type="dxa"/>
            <w:gridSpan w:val="33"/>
            <w:tcBorders>
              <w:top w:val="single" w:sz="4" w:space="0" w:color="auto"/>
            </w:tcBorders>
            <w:shd w:val="clear" w:color="auto" w:fill="B8CCE4"/>
          </w:tcPr>
          <w:p w:rsidR="00140755" w:rsidRPr="00707B99" w:rsidRDefault="00140755" w:rsidP="00140755">
            <w:pPr>
              <w:tabs>
                <w:tab w:val="center" w:pos="4853"/>
                <w:tab w:val="left" w:pos="6982"/>
                <w:tab w:val="left" w:pos="7181"/>
              </w:tabs>
              <w:spacing w:line="240" w:lineRule="auto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ab/>
              <w:t>CONTROLLO FUNZIONALITA’ ALLARMI</w:t>
            </w:r>
          </w:p>
        </w:tc>
      </w:tr>
      <w:tr w:rsidR="005533A5" w:rsidRPr="00707B99" w:rsidTr="00A03FD9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030" w:type="dxa"/>
            <w:gridSpan w:val="25"/>
            <w:shd w:val="clear" w:color="auto" w:fill="B8CCE4"/>
            <w:vAlign w:val="center"/>
          </w:tcPr>
          <w:p w:rsidR="005533A5" w:rsidRPr="00707B99" w:rsidRDefault="005533A5" w:rsidP="005533A5">
            <w:pPr>
              <w:spacing w:line="240" w:lineRule="auto"/>
              <w:jc w:val="center"/>
              <w:rPr>
                <w:b/>
              </w:rPr>
            </w:pPr>
            <w:r w:rsidRPr="00707B99">
              <w:rPr>
                <w:b/>
              </w:rPr>
              <w:t>Allarme impostato</w:t>
            </w:r>
          </w:p>
        </w:tc>
        <w:tc>
          <w:tcPr>
            <w:tcW w:w="660" w:type="dxa"/>
            <w:gridSpan w:val="4"/>
            <w:shd w:val="clear" w:color="auto" w:fill="B8CCE4"/>
            <w:vAlign w:val="center"/>
          </w:tcPr>
          <w:p w:rsidR="005533A5" w:rsidRPr="008D047F" w:rsidRDefault="005533A5" w:rsidP="005533A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660" w:type="dxa"/>
            <w:gridSpan w:val="3"/>
            <w:shd w:val="clear" w:color="auto" w:fill="B8CCE4"/>
            <w:vAlign w:val="center"/>
          </w:tcPr>
          <w:p w:rsidR="005533A5" w:rsidRPr="008D047F" w:rsidRDefault="005533A5" w:rsidP="005533A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660" w:type="dxa"/>
            <w:shd w:val="clear" w:color="auto" w:fill="B8CCE4"/>
            <w:vAlign w:val="center"/>
          </w:tcPr>
          <w:p w:rsidR="005533A5" w:rsidRPr="008D047F" w:rsidRDefault="005533A5" w:rsidP="005533A5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5533A5" w:rsidRPr="00707B99" w:rsidTr="00A03FD9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030" w:type="dxa"/>
            <w:gridSpan w:val="25"/>
            <w:vAlign w:val="center"/>
          </w:tcPr>
          <w:p w:rsidR="005533A5" w:rsidRPr="00707B99" w:rsidRDefault="005533A5" w:rsidP="005533A5">
            <w:pPr>
              <w:spacing w:line="240" w:lineRule="auto"/>
              <w:rPr>
                <w:b/>
              </w:rPr>
            </w:pPr>
            <w:r>
              <w:rPr>
                <w:b/>
              </w:rPr>
              <w:t>Allarme flusso basso</w:t>
            </w:r>
          </w:p>
        </w:tc>
        <w:tc>
          <w:tcPr>
            <w:tcW w:w="660" w:type="dxa"/>
            <w:gridSpan w:val="4"/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60" w:type="dxa"/>
            <w:gridSpan w:val="3"/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</w:tr>
      <w:tr w:rsidR="005533A5" w:rsidRPr="00707B99" w:rsidTr="00A03FD9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030" w:type="dxa"/>
            <w:gridSpan w:val="25"/>
            <w:tcBorders>
              <w:bottom w:val="single" w:sz="4" w:space="0" w:color="000000"/>
            </w:tcBorders>
            <w:vAlign w:val="center"/>
          </w:tcPr>
          <w:p w:rsidR="005533A5" w:rsidRPr="00707B99" w:rsidRDefault="005533A5" w:rsidP="005533A5">
            <w:pPr>
              <w:spacing w:line="240" w:lineRule="auto"/>
              <w:rPr>
                <w:b/>
              </w:rPr>
            </w:pPr>
            <w:r>
              <w:rPr>
                <w:b/>
              </w:rPr>
              <w:t>Allarme mancanza rete elettrica</w:t>
            </w:r>
          </w:p>
        </w:tc>
        <w:tc>
          <w:tcPr>
            <w:tcW w:w="660" w:type="dxa"/>
            <w:gridSpan w:val="4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60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  <w:tc>
          <w:tcPr>
            <w:tcW w:w="66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533A5" w:rsidRPr="00491907" w:rsidRDefault="005533A5" w:rsidP="005533A5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F378B">
              <w:fldChar w:fldCharType="separate"/>
            </w:r>
            <w:r>
              <w:fldChar w:fldCharType="end"/>
            </w:r>
          </w:p>
        </w:tc>
      </w:tr>
      <w:tr w:rsidR="005533A5" w:rsidRPr="00707B99" w:rsidTr="005533A5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8030" w:type="dxa"/>
            <w:gridSpan w:val="25"/>
            <w:tcBorders>
              <w:left w:val="nil"/>
              <w:right w:val="nil"/>
            </w:tcBorders>
            <w:vAlign w:val="center"/>
          </w:tcPr>
          <w:p w:rsidR="005533A5" w:rsidRDefault="005533A5" w:rsidP="005533A5">
            <w:pPr>
              <w:spacing w:line="240" w:lineRule="auto"/>
              <w:rPr>
                <w:b/>
              </w:rPr>
            </w:pPr>
          </w:p>
        </w:tc>
        <w:tc>
          <w:tcPr>
            <w:tcW w:w="1320" w:type="dxa"/>
            <w:gridSpan w:val="7"/>
            <w:tcBorders>
              <w:left w:val="nil"/>
              <w:right w:val="nil"/>
            </w:tcBorders>
            <w:vAlign w:val="center"/>
          </w:tcPr>
          <w:p w:rsidR="005533A5" w:rsidRPr="00707B99" w:rsidRDefault="005533A5" w:rsidP="005533A5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660" w:type="dxa"/>
            <w:tcBorders>
              <w:left w:val="nil"/>
              <w:right w:val="nil"/>
            </w:tcBorders>
            <w:vAlign w:val="center"/>
          </w:tcPr>
          <w:p w:rsidR="005533A5" w:rsidRPr="00707B99" w:rsidRDefault="005533A5" w:rsidP="005533A5">
            <w:pPr>
              <w:spacing w:line="240" w:lineRule="auto"/>
              <w:jc w:val="center"/>
              <w:rPr>
                <w:b/>
              </w:rPr>
            </w:pPr>
          </w:p>
        </w:tc>
      </w:tr>
      <w:tr w:rsidR="005533A5" w:rsidRPr="00707B99" w:rsidTr="00D706FB">
        <w:tblPrEx>
          <w:tblLook w:val="00A0" w:firstRow="1" w:lastRow="0" w:firstColumn="1" w:lastColumn="0" w:noHBand="0" w:noVBand="0"/>
        </w:tblPrEx>
        <w:trPr>
          <w:trHeight w:val="218"/>
        </w:trPr>
        <w:tc>
          <w:tcPr>
            <w:tcW w:w="6409" w:type="dxa"/>
            <w:gridSpan w:val="19"/>
            <w:shd w:val="clear" w:color="auto" w:fill="B8CCE4"/>
            <w:vAlign w:val="center"/>
          </w:tcPr>
          <w:p w:rsidR="005533A5" w:rsidRPr="00707B99" w:rsidRDefault="005533A5" w:rsidP="005533A5">
            <w:pPr>
              <w:tabs>
                <w:tab w:val="left" w:pos="4950"/>
              </w:tabs>
              <w:spacing w:line="240" w:lineRule="auto"/>
              <w:ind w:left="-108"/>
              <w:jc w:val="center"/>
              <w:rPr>
                <w:b/>
                <w:sz w:val="24"/>
                <w:szCs w:val="24"/>
              </w:rPr>
            </w:pPr>
            <w:r w:rsidRPr="00707B99">
              <w:rPr>
                <w:b/>
                <w:sz w:val="24"/>
                <w:szCs w:val="24"/>
              </w:rPr>
              <w:t>ESITO COMPLESSIVO DELLA PROVA</w:t>
            </w:r>
          </w:p>
        </w:tc>
        <w:tc>
          <w:tcPr>
            <w:tcW w:w="3601" w:type="dxa"/>
            <w:gridSpan w:val="14"/>
          </w:tcPr>
          <w:p w:rsidR="005533A5" w:rsidRPr="00707B99" w:rsidRDefault="008B5971" w:rsidP="005533A5">
            <w:pPr>
              <w:spacing w:line="240" w:lineRule="auto"/>
              <w:jc w:val="center"/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SITO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bookmarkStart w:id="44" w:name="ESITO"/>
            <w:r>
              <w:rPr>
                <w:b/>
                <w:sz w:val="24"/>
                <w:szCs w:val="24"/>
              </w:rPr>
              <w:instrText xml:space="preserve"> FORMDROPDOWN </w:instrTex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fldChar w:fldCharType="end"/>
            </w:r>
            <w:bookmarkEnd w:id="44"/>
          </w:p>
        </w:tc>
      </w:tr>
      <w:tr w:rsidR="005533A5" w:rsidRPr="00ED2B74" w:rsidTr="00D706FB">
        <w:trPr>
          <w:trHeight w:val="215"/>
        </w:trPr>
        <w:tc>
          <w:tcPr>
            <w:tcW w:w="890" w:type="dxa"/>
            <w:shd w:val="clear" w:color="auto" w:fill="B8CCE4"/>
            <w:vAlign w:val="center"/>
          </w:tcPr>
          <w:p w:rsidR="005533A5" w:rsidRPr="00ED2B74" w:rsidRDefault="005533A5" w:rsidP="005533A5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120" w:type="dxa"/>
            <w:gridSpan w:val="32"/>
            <w:shd w:val="clear" w:color="auto" w:fill="FFFFFF"/>
            <w:vAlign w:val="center"/>
          </w:tcPr>
          <w:p w:rsidR="005533A5" w:rsidRPr="00ED2B74" w:rsidRDefault="008B5971" w:rsidP="005533A5">
            <w:pPr>
              <w:spacing w:line="240" w:lineRule="auto"/>
              <w:rPr>
                <w:b/>
              </w:rPr>
            </w:pPr>
            <w:r>
              <w:fldChar w:fldCharType="begin">
                <w:ffData>
                  <w:name w:val="NOTE"/>
                  <w:enabled/>
                  <w:calcOnExit w:val="0"/>
                  <w:textInput/>
                </w:ffData>
              </w:fldChar>
            </w:r>
            <w:bookmarkStart w:id="45" w:name="NOTE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5"/>
          </w:p>
        </w:tc>
      </w:tr>
      <w:tr w:rsidR="005533A5" w:rsidRPr="00ED2B74" w:rsidTr="00D706FB">
        <w:trPr>
          <w:trHeight w:val="215"/>
        </w:trPr>
        <w:tc>
          <w:tcPr>
            <w:tcW w:w="1403" w:type="dxa"/>
            <w:gridSpan w:val="2"/>
            <w:tcBorders>
              <w:right w:val="nil"/>
            </w:tcBorders>
            <w:vAlign w:val="center"/>
          </w:tcPr>
          <w:p w:rsidR="005533A5" w:rsidRPr="00ED2B74" w:rsidRDefault="005533A5" w:rsidP="005533A5">
            <w:pPr>
              <w:spacing w:line="240" w:lineRule="auto"/>
            </w:pPr>
            <w:r w:rsidRPr="00ED2B74">
              <w:rPr>
                <w:b/>
              </w:rPr>
              <w:t>Data:</w:t>
            </w:r>
          </w:p>
        </w:tc>
        <w:tc>
          <w:tcPr>
            <w:tcW w:w="1672" w:type="dxa"/>
            <w:gridSpan w:val="6"/>
            <w:tcBorders>
              <w:left w:val="nil"/>
              <w:right w:val="nil"/>
            </w:tcBorders>
            <w:vAlign w:val="center"/>
          </w:tcPr>
          <w:p w:rsidR="005533A5" w:rsidRPr="00ED2B74" w:rsidRDefault="008B5971" w:rsidP="005533A5">
            <w:pPr>
              <w:spacing w:line="240" w:lineRule="auto"/>
            </w:pPr>
            <w:r>
              <w:fldChar w:fldCharType="begin">
                <w:ffData>
                  <w:name w:val="DATA"/>
                  <w:enabled/>
                  <w:calcOnExit w:val="0"/>
                  <w:helpText w:type="text" w:val="INSERIRE DATA"/>
                  <w:textInput>
                    <w:type w:val="date"/>
                    <w:format w:val="dd/MM/yyyy"/>
                  </w:textInput>
                </w:ffData>
              </w:fldChar>
            </w:r>
            <w:bookmarkStart w:id="46" w:name="DATA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6"/>
          </w:p>
        </w:tc>
        <w:tc>
          <w:tcPr>
            <w:tcW w:w="1133" w:type="dxa"/>
            <w:gridSpan w:val="5"/>
            <w:tcBorders>
              <w:left w:val="nil"/>
              <w:right w:val="nil"/>
            </w:tcBorders>
            <w:vAlign w:val="center"/>
          </w:tcPr>
          <w:p w:rsidR="005533A5" w:rsidRPr="00ED2B74" w:rsidRDefault="005533A5" w:rsidP="005533A5">
            <w:pPr>
              <w:spacing w:line="240" w:lineRule="auto"/>
              <w:jc w:val="center"/>
            </w:pPr>
            <w:r w:rsidRPr="00ED2B74">
              <w:rPr>
                <w:b/>
              </w:rPr>
              <w:t>Tecnico:</w:t>
            </w:r>
          </w:p>
        </w:tc>
        <w:bookmarkStart w:id="47" w:name="_GoBack"/>
        <w:tc>
          <w:tcPr>
            <w:tcW w:w="2085" w:type="dxa"/>
            <w:gridSpan w:val="5"/>
            <w:tcBorders>
              <w:left w:val="nil"/>
              <w:right w:val="nil"/>
            </w:tcBorders>
            <w:vAlign w:val="center"/>
          </w:tcPr>
          <w:p w:rsidR="005533A5" w:rsidRPr="00ED2B74" w:rsidRDefault="008B5971" w:rsidP="005533A5">
            <w:pPr>
              <w:spacing w:line="240" w:lineRule="auto"/>
            </w:pPr>
            <w:r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Berguecio E."/>
                    <w:listEntry w:val="Zambaldi M."/>
                    <w:listEntry w:val="Meta E."/>
                  </w:ddList>
                </w:ffData>
              </w:fldChar>
            </w:r>
            <w:bookmarkStart w:id="48" w:name="TECNICO"/>
            <w:r>
              <w:instrText xml:space="preserve"> FORMDROPDOWN </w:instrText>
            </w:r>
            <w:r>
              <w:fldChar w:fldCharType="end"/>
            </w:r>
            <w:bookmarkEnd w:id="48"/>
            <w:bookmarkEnd w:id="47"/>
          </w:p>
        </w:tc>
        <w:tc>
          <w:tcPr>
            <w:tcW w:w="3717" w:type="dxa"/>
            <w:gridSpan w:val="15"/>
            <w:tcBorders>
              <w:left w:val="nil"/>
            </w:tcBorders>
            <w:vAlign w:val="center"/>
          </w:tcPr>
          <w:p w:rsidR="005533A5" w:rsidRPr="00ED2B74" w:rsidRDefault="005533A5" w:rsidP="005533A5">
            <w:pPr>
              <w:spacing w:line="240" w:lineRule="auto"/>
            </w:pPr>
            <w:r w:rsidRPr="00ED2B74">
              <w:rPr>
                <w:b/>
              </w:rPr>
              <w:t>Firma:</w:t>
            </w:r>
          </w:p>
        </w:tc>
      </w:tr>
    </w:tbl>
    <w:p w:rsidR="00A92E9B" w:rsidRPr="00EC2F07" w:rsidRDefault="00A92E9B" w:rsidP="00E73EB1">
      <w:pPr>
        <w:spacing w:line="240" w:lineRule="auto"/>
      </w:pPr>
    </w:p>
    <w:sectPr w:rsidR="00A92E9B" w:rsidRPr="00EC2F07" w:rsidSect="00A92E9B">
      <w:headerReference w:type="default" r:id="rId6"/>
      <w:footerReference w:type="default" r:id="rId7"/>
      <w:pgSz w:w="11906" w:h="16838"/>
      <w:pgMar w:top="178" w:right="1134" w:bottom="1134" w:left="1134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378B" w:rsidRDefault="000F378B" w:rsidP="00B52770">
      <w:pPr>
        <w:spacing w:line="240" w:lineRule="auto"/>
      </w:pPr>
      <w:r>
        <w:separator/>
      </w:r>
    </w:p>
  </w:endnote>
  <w:endnote w:type="continuationSeparator" w:id="0">
    <w:p w:rsidR="000F378B" w:rsidRDefault="000F378B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6C00" w:rsidRDefault="001D6C00">
    <w:pPr>
      <w:pStyle w:val="Pidipagina"/>
    </w:pPr>
  </w:p>
  <w:tbl>
    <w:tblPr>
      <w:tblW w:w="10287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292"/>
      <w:gridCol w:w="1674"/>
      <w:gridCol w:w="1372"/>
      <w:gridCol w:w="1356"/>
      <w:gridCol w:w="1295"/>
      <w:gridCol w:w="1273"/>
      <w:gridCol w:w="1025"/>
    </w:tblGrid>
    <w:tr w:rsidR="001D6C00" w:rsidRPr="00707B99" w:rsidTr="00AD751B">
      <w:tc>
        <w:tcPr>
          <w:tcW w:w="2292" w:type="dxa"/>
        </w:tcPr>
        <w:p w:rsidR="001D6C00" w:rsidRPr="00707B99" w:rsidRDefault="001D6C00" w:rsidP="00707B99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proofErr w:type="spellStart"/>
          <w:r w:rsidRPr="00707B99">
            <w:rPr>
              <w:sz w:val="16"/>
              <w:szCs w:val="16"/>
            </w:rPr>
            <w:t>Cod.documento</w:t>
          </w:r>
          <w:proofErr w:type="spellEnd"/>
          <w:r w:rsidRPr="00707B99">
            <w:rPr>
              <w:sz w:val="16"/>
              <w:szCs w:val="16"/>
            </w:rPr>
            <w:t>:</w:t>
          </w:r>
        </w:p>
      </w:tc>
      <w:tc>
        <w:tcPr>
          <w:tcW w:w="1372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Comp</w:t>
          </w:r>
          <w:proofErr w:type="spellEnd"/>
          <w:r w:rsidRPr="00707B99">
            <w:rPr>
              <w:sz w:val="16"/>
              <w:szCs w:val="16"/>
            </w:rPr>
            <w:t>:</w:t>
          </w:r>
        </w:p>
      </w:tc>
      <w:tc>
        <w:tcPr>
          <w:tcW w:w="1356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:rsidR="001D6C00" w:rsidRPr="00707B99" w:rsidRDefault="001D6C00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>Pagina   di</w:t>
          </w:r>
        </w:p>
      </w:tc>
    </w:tr>
    <w:tr w:rsidR="001D6C00" w:rsidRPr="00707B99" w:rsidTr="00AD751B">
      <w:tc>
        <w:tcPr>
          <w:tcW w:w="2292" w:type="dxa"/>
        </w:tcPr>
        <w:p w:rsidR="001D6C00" w:rsidRPr="0041755C" w:rsidRDefault="001D6C00" w:rsidP="00707B99">
          <w:pPr>
            <w:pStyle w:val="Pidipagina"/>
            <w:tabs>
              <w:tab w:val="clear" w:pos="4819"/>
              <w:tab w:val="clear" w:pos="9638"/>
              <w:tab w:val="left" w:pos="988"/>
            </w:tabs>
            <w:rPr>
              <w:szCs w:val="16"/>
              <w:lang w:val="en-GB"/>
            </w:rPr>
          </w:pPr>
          <w:r w:rsidRPr="0041755C">
            <w:rPr>
              <w:sz w:val="16"/>
              <w:szCs w:val="16"/>
              <w:lang w:val="en-GB"/>
            </w:rPr>
            <w:t>AMS-MOD-AMS-MOD-CONO2</w:t>
          </w:r>
        </w:p>
      </w:tc>
      <w:tc>
        <w:tcPr>
          <w:tcW w:w="1674" w:type="dxa"/>
          <w:vAlign w:val="center"/>
        </w:tcPr>
        <w:p w:rsidR="001D6C00" w:rsidRPr="00AD751B" w:rsidRDefault="001D6C00" w:rsidP="00707B99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 w:rsidRPr="00AD751B">
            <w:rPr>
              <w:sz w:val="16"/>
              <w:szCs w:val="16"/>
            </w:rPr>
            <w:t>CONO2</w:t>
          </w:r>
        </w:p>
      </w:tc>
      <w:tc>
        <w:tcPr>
          <w:tcW w:w="1372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17/10/16</w:t>
          </w:r>
        </w:p>
      </w:tc>
      <w:tc>
        <w:tcPr>
          <w:tcW w:w="1356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2.</w:t>
          </w:r>
          <w:r w:rsidRPr="00707B99">
            <w:rPr>
              <w:sz w:val="16"/>
              <w:szCs w:val="16"/>
            </w:rPr>
            <w:t>1</w:t>
          </w:r>
        </w:p>
      </w:tc>
      <w:tc>
        <w:tcPr>
          <w:tcW w:w="1273" w:type="dxa"/>
        </w:tcPr>
        <w:p w:rsidR="001D6C00" w:rsidRPr="00707B99" w:rsidRDefault="001D6C00" w:rsidP="00707B99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N.P. - SAT</w:t>
          </w:r>
        </w:p>
      </w:tc>
      <w:tc>
        <w:tcPr>
          <w:tcW w:w="1025" w:type="dxa"/>
        </w:tcPr>
        <w:p w:rsidR="001D6C00" w:rsidRPr="00707B99" w:rsidRDefault="001D6C00" w:rsidP="006E10AF">
          <w:pPr>
            <w:pStyle w:val="Pidipagina"/>
            <w:rPr>
              <w:sz w:val="16"/>
              <w:szCs w:val="16"/>
            </w:rPr>
          </w:pPr>
          <w:r w:rsidRPr="00707B99">
            <w:rPr>
              <w:sz w:val="16"/>
              <w:szCs w:val="16"/>
            </w:rPr>
            <w:t xml:space="preserve">    </w:t>
          </w:r>
          <w:r w:rsidRPr="00707B99">
            <w:rPr>
              <w:sz w:val="16"/>
              <w:szCs w:val="16"/>
            </w:rPr>
            <w:fldChar w:fldCharType="begin"/>
          </w:r>
          <w:r w:rsidRPr="00707B99">
            <w:rPr>
              <w:sz w:val="16"/>
              <w:szCs w:val="16"/>
            </w:rPr>
            <w:instrText xml:space="preserve"> PAGE   \* MERGEFORMAT </w:instrText>
          </w:r>
          <w:r w:rsidRPr="00707B99">
            <w:rPr>
              <w:sz w:val="16"/>
              <w:szCs w:val="16"/>
            </w:rPr>
            <w:fldChar w:fldCharType="separate"/>
          </w:r>
          <w:r w:rsidR="00BD6ADB">
            <w:rPr>
              <w:noProof/>
              <w:sz w:val="16"/>
              <w:szCs w:val="16"/>
            </w:rPr>
            <w:t>1</w:t>
          </w:r>
          <w:r w:rsidRPr="00707B99">
            <w:rPr>
              <w:sz w:val="16"/>
              <w:szCs w:val="16"/>
            </w:rPr>
            <w:fldChar w:fldCharType="end"/>
          </w:r>
          <w:r w:rsidRPr="00707B99">
            <w:rPr>
              <w:sz w:val="16"/>
              <w:szCs w:val="16"/>
            </w:rPr>
            <w:t xml:space="preserve">          </w:t>
          </w:r>
          <w:r w:rsidR="000F378B">
            <w:fldChar w:fldCharType="begin"/>
          </w:r>
          <w:r w:rsidR="000F378B">
            <w:instrText xml:space="preserve"> NUMPAGES  \* Arabic  \* MERGEFORMAT </w:instrText>
          </w:r>
          <w:r w:rsidR="000F378B">
            <w:fldChar w:fldCharType="separate"/>
          </w:r>
          <w:r w:rsidR="00BD6ADB" w:rsidRPr="00BD6ADB">
            <w:rPr>
              <w:noProof/>
              <w:sz w:val="16"/>
              <w:szCs w:val="16"/>
            </w:rPr>
            <w:t>1</w:t>
          </w:r>
          <w:r w:rsidR="000F378B">
            <w:rPr>
              <w:noProof/>
              <w:sz w:val="16"/>
              <w:szCs w:val="16"/>
            </w:rPr>
            <w:fldChar w:fldCharType="end"/>
          </w:r>
        </w:p>
      </w:tc>
    </w:tr>
  </w:tbl>
  <w:p w:rsidR="001D6C00" w:rsidRDefault="001D6C00">
    <w:pPr>
      <w:pStyle w:val="Pidipagina"/>
    </w:pPr>
  </w:p>
  <w:p w:rsidR="001D6C00" w:rsidRDefault="001D6C0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378B" w:rsidRDefault="000F378B" w:rsidP="00B52770">
      <w:pPr>
        <w:spacing w:line="240" w:lineRule="auto"/>
      </w:pPr>
      <w:r>
        <w:separator/>
      </w:r>
    </w:p>
  </w:footnote>
  <w:footnote w:type="continuationSeparator" w:id="0">
    <w:p w:rsidR="000F378B" w:rsidRDefault="000F378B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92" w:type="dxa"/>
      <w:tblInd w:w="-176" w:type="dxa"/>
      <w:tblLayout w:type="fixed"/>
      <w:tblLook w:val="00A0" w:firstRow="1" w:lastRow="0" w:firstColumn="1" w:lastColumn="0" w:noHBand="0" w:noVBand="0"/>
    </w:tblPr>
    <w:tblGrid>
      <w:gridCol w:w="3364"/>
      <w:gridCol w:w="3364"/>
      <w:gridCol w:w="3364"/>
    </w:tblGrid>
    <w:tr w:rsidR="00BD6ADB" w:rsidRPr="00707B99" w:rsidTr="00750254">
      <w:trPr>
        <w:trHeight w:val="780"/>
      </w:trPr>
      <w:tc>
        <w:tcPr>
          <w:tcW w:w="3364" w:type="dxa"/>
          <w:vAlign w:val="center"/>
        </w:tcPr>
        <w:p w:rsidR="00BD6ADB" w:rsidRDefault="00BD6ADB" w:rsidP="00750254">
          <w:pPr>
            <w:pStyle w:val="Intestazione"/>
            <w:jc w:val="center"/>
            <w:rPr>
              <w:noProof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0C28D27" wp14:editId="52ADE3C7">
                    <wp:simplePos x="0" y="0"/>
                    <wp:positionH relativeFrom="column">
                      <wp:posOffset>-3175</wp:posOffset>
                    </wp:positionH>
                    <wp:positionV relativeFrom="paragraph">
                      <wp:posOffset>43815</wp:posOffset>
                    </wp:positionV>
                    <wp:extent cx="1979930" cy="1103630"/>
                    <wp:effectExtent l="0" t="0" r="0" b="0"/>
                    <wp:wrapNone/>
                    <wp:docPr id="2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979930" cy="1103630"/>
                              <a:chOff x="1134" y="518"/>
                              <a:chExt cx="4140" cy="2307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518"/>
                                <a:ext cx="4140" cy="12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4" descr="dati aziendali 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1778"/>
                                <a:ext cx="4133" cy="10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03762B" id="Group 2" o:spid="_x0000_s1026" style="position:absolute;margin-left:-.25pt;margin-top:3.45pt;width:155.9pt;height:86.9pt;z-index:251660288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7" type="#_x0000_t75" style="position:absolute;left:1134;top:518;width:4140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">
                      <v:imagedata r:id="rId3" o:title=""/>
                    </v:shape>
                    <v:shape id="Picture 4" o:spid="_x0000_s1028" type="#_x0000_t75" alt="dati aziendali A" style="position:absolute;left:1134;top:1778;width:4133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">
                      <v:imagedata r:id="rId4" o:title="dati aziendali A"/>
                    </v:shape>
                  </v:group>
                </w:pict>
              </mc:Fallback>
            </mc:AlternateContent>
          </w:r>
        </w:p>
        <w:p w:rsidR="00BD6ADB" w:rsidRPr="00ED2B74" w:rsidRDefault="00BD6ADB" w:rsidP="00750254">
          <w:pPr>
            <w:pStyle w:val="Intestazione"/>
            <w:jc w:val="center"/>
          </w:pPr>
        </w:p>
      </w:tc>
      <w:tc>
        <w:tcPr>
          <w:tcW w:w="3364" w:type="dxa"/>
          <w:vAlign w:val="center"/>
        </w:tcPr>
        <w:p w:rsidR="00BD6ADB" w:rsidRPr="003561EA" w:rsidRDefault="00BD6ADB" w:rsidP="00750254">
          <w:pPr>
            <w:pStyle w:val="Intestazione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VERIFICA CONCENTRATORI O</w:t>
          </w:r>
          <w:r w:rsidRPr="00D35203">
            <w:rPr>
              <w:b/>
              <w:sz w:val="32"/>
              <w:szCs w:val="32"/>
              <w:vertAlign w:val="subscript"/>
            </w:rPr>
            <w:t>2</w:t>
          </w:r>
        </w:p>
      </w:tc>
      <w:tc>
        <w:tcPr>
          <w:tcW w:w="3364" w:type="dxa"/>
          <w:vAlign w:val="center"/>
        </w:tcPr>
        <w:p w:rsidR="00BD6ADB" w:rsidRPr="00BB12F0" w:rsidRDefault="00BD6ADB" w:rsidP="00750254">
          <w:pPr>
            <w:pStyle w:val="Intestazione"/>
            <w:jc w:val="right"/>
            <w:rPr>
              <w:rFonts w:ascii="Arial" w:hAnsi="Arial" w:cs="Arial"/>
              <w:b/>
              <w:color w:val="12529F"/>
              <w:sz w:val="24"/>
              <w:szCs w:val="24"/>
            </w:rPr>
          </w:pPr>
        </w:p>
        <w:p w:rsidR="00BD6ADB" w:rsidRPr="005021E2" w:rsidRDefault="00BD6ADB" w:rsidP="00750254">
          <w:pPr>
            <w:pStyle w:val="Intestazione"/>
            <w:jc w:val="right"/>
            <w:rPr>
              <w:rFonts w:ascii="Arial" w:hAnsi="Arial" w:cs="Arial"/>
              <w:b/>
              <w:color w:val="11519E"/>
              <w:sz w:val="28"/>
              <w:szCs w:val="28"/>
            </w:rPr>
          </w:pPr>
          <w:r>
            <w:rPr>
              <w:rFonts w:ascii="Arial" w:hAnsi="Arial" w:cs="Arial"/>
              <w:b/>
              <w:color w:val="11519E"/>
              <w:sz w:val="28"/>
              <w:szCs w:val="28"/>
            </w:rPr>
            <w:t xml:space="preserve">ASSISTENZA </w:t>
          </w:r>
          <w:r w:rsidRPr="005021E2">
            <w:rPr>
              <w:rFonts w:ascii="Arial" w:hAnsi="Arial" w:cs="Arial"/>
              <w:b/>
              <w:color w:val="11519E"/>
              <w:sz w:val="28"/>
              <w:szCs w:val="28"/>
            </w:rPr>
            <w:t>TECNICA</w:t>
          </w:r>
        </w:p>
        <w:p w:rsidR="00BD6ADB" w:rsidRDefault="00BD6ADB" w:rsidP="00750254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BD6ADB" w:rsidRDefault="00BD6ADB" w:rsidP="00750254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0819EA" wp14:editId="75D710ED">
                <wp:simplePos x="0" y="0"/>
                <wp:positionH relativeFrom="column">
                  <wp:posOffset>864870</wp:posOffset>
                </wp:positionH>
                <wp:positionV relativeFrom="paragraph">
                  <wp:posOffset>27940</wp:posOffset>
                </wp:positionV>
                <wp:extent cx="1117600" cy="372745"/>
                <wp:effectExtent l="0" t="0" r="0" b="0"/>
                <wp:wrapNone/>
                <wp:docPr id="1" name="Immagine 1" descr="Ri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Rin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BD6ADB" w:rsidRDefault="00BD6ADB" w:rsidP="00750254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BD6ADB" w:rsidRDefault="00BD6ADB" w:rsidP="00750254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BD6ADB" w:rsidRDefault="00BD6ADB" w:rsidP="00750254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:rsidR="00BD6ADB" w:rsidRPr="00BB12F0" w:rsidRDefault="00BD6ADB" w:rsidP="00750254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BB12F0">
            <w:rPr>
              <w:rFonts w:ascii="Arial" w:hAnsi="Arial" w:cs="Arial"/>
              <w:sz w:val="14"/>
              <w:szCs w:val="14"/>
            </w:rPr>
            <w:t>Sistema di Qualità Certificato</w:t>
          </w:r>
        </w:p>
        <w:p w:rsidR="00BD6ADB" w:rsidRPr="00D76D9C" w:rsidRDefault="00BD6ADB" w:rsidP="00750254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D76D9C">
            <w:rPr>
              <w:rFonts w:ascii="Arial" w:hAnsi="Arial" w:cs="Arial"/>
              <w:sz w:val="14"/>
              <w:szCs w:val="14"/>
            </w:rPr>
            <w:t>UNI EN ISO 9001:2008</w:t>
          </w:r>
        </w:p>
      </w:tc>
    </w:tr>
  </w:tbl>
  <w:p w:rsidR="001D6C00" w:rsidRDefault="001D6C00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5203"/>
    <w:rsid w:val="00002507"/>
    <w:rsid w:val="000251ED"/>
    <w:rsid w:val="00036500"/>
    <w:rsid w:val="00037A57"/>
    <w:rsid w:val="00041FF0"/>
    <w:rsid w:val="00051B95"/>
    <w:rsid w:val="00052DAB"/>
    <w:rsid w:val="000643BD"/>
    <w:rsid w:val="00065BE0"/>
    <w:rsid w:val="00066476"/>
    <w:rsid w:val="000734C1"/>
    <w:rsid w:val="00075D35"/>
    <w:rsid w:val="000A19A9"/>
    <w:rsid w:val="000B6F9A"/>
    <w:rsid w:val="000C2AAF"/>
    <w:rsid w:val="000E190D"/>
    <w:rsid w:val="000F378B"/>
    <w:rsid w:val="001006B7"/>
    <w:rsid w:val="00112F3B"/>
    <w:rsid w:val="00116E01"/>
    <w:rsid w:val="001221FF"/>
    <w:rsid w:val="0012416B"/>
    <w:rsid w:val="00124340"/>
    <w:rsid w:val="00132928"/>
    <w:rsid w:val="00140755"/>
    <w:rsid w:val="00167116"/>
    <w:rsid w:val="00167B11"/>
    <w:rsid w:val="00171985"/>
    <w:rsid w:val="001819DA"/>
    <w:rsid w:val="001A3013"/>
    <w:rsid w:val="001A4A81"/>
    <w:rsid w:val="001A7236"/>
    <w:rsid w:val="001B01BD"/>
    <w:rsid w:val="001C287D"/>
    <w:rsid w:val="001C5D31"/>
    <w:rsid w:val="001D6C00"/>
    <w:rsid w:val="002216EC"/>
    <w:rsid w:val="002356DE"/>
    <w:rsid w:val="002405A1"/>
    <w:rsid w:val="00244B92"/>
    <w:rsid w:val="00256142"/>
    <w:rsid w:val="00257EF0"/>
    <w:rsid w:val="00297D08"/>
    <w:rsid w:val="002A4E8C"/>
    <w:rsid w:val="002A68A3"/>
    <w:rsid w:val="002B730D"/>
    <w:rsid w:val="002C37D2"/>
    <w:rsid w:val="002C3CC2"/>
    <w:rsid w:val="002F5944"/>
    <w:rsid w:val="00302100"/>
    <w:rsid w:val="0030750F"/>
    <w:rsid w:val="003113E5"/>
    <w:rsid w:val="00334F51"/>
    <w:rsid w:val="00336867"/>
    <w:rsid w:val="0033764F"/>
    <w:rsid w:val="00337A76"/>
    <w:rsid w:val="00342B59"/>
    <w:rsid w:val="0036027A"/>
    <w:rsid w:val="00371E3E"/>
    <w:rsid w:val="00387094"/>
    <w:rsid w:val="00397F1B"/>
    <w:rsid w:val="003A6837"/>
    <w:rsid w:val="003B612E"/>
    <w:rsid w:val="003E38AC"/>
    <w:rsid w:val="003F17A4"/>
    <w:rsid w:val="003F5862"/>
    <w:rsid w:val="00410F28"/>
    <w:rsid w:val="004142A4"/>
    <w:rsid w:val="00415E3F"/>
    <w:rsid w:val="0041755C"/>
    <w:rsid w:val="00417BD4"/>
    <w:rsid w:val="004674AD"/>
    <w:rsid w:val="00473BDA"/>
    <w:rsid w:val="00474ED9"/>
    <w:rsid w:val="00476032"/>
    <w:rsid w:val="00482EFC"/>
    <w:rsid w:val="004A1B2F"/>
    <w:rsid w:val="004B184F"/>
    <w:rsid w:val="004C62D8"/>
    <w:rsid w:val="004D45A8"/>
    <w:rsid w:val="004E3117"/>
    <w:rsid w:val="004F0016"/>
    <w:rsid w:val="00500AE3"/>
    <w:rsid w:val="00517B08"/>
    <w:rsid w:val="005533A5"/>
    <w:rsid w:val="0056164B"/>
    <w:rsid w:val="005A3CC7"/>
    <w:rsid w:val="005C1E7E"/>
    <w:rsid w:val="005C63F7"/>
    <w:rsid w:val="005E3737"/>
    <w:rsid w:val="005F523A"/>
    <w:rsid w:val="00610065"/>
    <w:rsid w:val="00611FE5"/>
    <w:rsid w:val="00616151"/>
    <w:rsid w:val="006440DA"/>
    <w:rsid w:val="006442E9"/>
    <w:rsid w:val="00650AFB"/>
    <w:rsid w:val="00651BEC"/>
    <w:rsid w:val="006825C8"/>
    <w:rsid w:val="00685ECD"/>
    <w:rsid w:val="00687512"/>
    <w:rsid w:val="006C45F2"/>
    <w:rsid w:val="006D148B"/>
    <w:rsid w:val="006E10AF"/>
    <w:rsid w:val="006F1A83"/>
    <w:rsid w:val="00707B99"/>
    <w:rsid w:val="0072392E"/>
    <w:rsid w:val="007349F6"/>
    <w:rsid w:val="0074222E"/>
    <w:rsid w:val="00751824"/>
    <w:rsid w:val="00761965"/>
    <w:rsid w:val="007657BA"/>
    <w:rsid w:val="00771F28"/>
    <w:rsid w:val="00786198"/>
    <w:rsid w:val="007D539A"/>
    <w:rsid w:val="007D7F02"/>
    <w:rsid w:val="007E2751"/>
    <w:rsid w:val="007E687C"/>
    <w:rsid w:val="007F46D9"/>
    <w:rsid w:val="00813786"/>
    <w:rsid w:val="00822A78"/>
    <w:rsid w:val="0085556B"/>
    <w:rsid w:val="00860056"/>
    <w:rsid w:val="00883ED8"/>
    <w:rsid w:val="008A197D"/>
    <w:rsid w:val="008A2755"/>
    <w:rsid w:val="008B0234"/>
    <w:rsid w:val="008B5971"/>
    <w:rsid w:val="008C2918"/>
    <w:rsid w:val="008C6956"/>
    <w:rsid w:val="008F345A"/>
    <w:rsid w:val="008F4CFD"/>
    <w:rsid w:val="008F59EA"/>
    <w:rsid w:val="00907950"/>
    <w:rsid w:val="00937014"/>
    <w:rsid w:val="00943747"/>
    <w:rsid w:val="00947094"/>
    <w:rsid w:val="0095046C"/>
    <w:rsid w:val="00950D96"/>
    <w:rsid w:val="009748CB"/>
    <w:rsid w:val="00975D7E"/>
    <w:rsid w:val="0099158F"/>
    <w:rsid w:val="00994F77"/>
    <w:rsid w:val="009B34E1"/>
    <w:rsid w:val="009B4DEA"/>
    <w:rsid w:val="009C5890"/>
    <w:rsid w:val="009D04CB"/>
    <w:rsid w:val="009D41C2"/>
    <w:rsid w:val="009D5E25"/>
    <w:rsid w:val="00A018DE"/>
    <w:rsid w:val="00A03FD9"/>
    <w:rsid w:val="00A15484"/>
    <w:rsid w:val="00A17DA7"/>
    <w:rsid w:val="00A24360"/>
    <w:rsid w:val="00A4679D"/>
    <w:rsid w:val="00A46FE7"/>
    <w:rsid w:val="00A51F96"/>
    <w:rsid w:val="00A51FFF"/>
    <w:rsid w:val="00A61973"/>
    <w:rsid w:val="00A672B4"/>
    <w:rsid w:val="00A81717"/>
    <w:rsid w:val="00A90C52"/>
    <w:rsid w:val="00A92E9B"/>
    <w:rsid w:val="00AD751B"/>
    <w:rsid w:val="00AE4442"/>
    <w:rsid w:val="00B030C0"/>
    <w:rsid w:val="00B065DB"/>
    <w:rsid w:val="00B06D25"/>
    <w:rsid w:val="00B1490E"/>
    <w:rsid w:val="00B25C6A"/>
    <w:rsid w:val="00B276BA"/>
    <w:rsid w:val="00B52770"/>
    <w:rsid w:val="00B8301B"/>
    <w:rsid w:val="00B83E7A"/>
    <w:rsid w:val="00B95882"/>
    <w:rsid w:val="00BB2DB1"/>
    <w:rsid w:val="00BB3201"/>
    <w:rsid w:val="00BC2A05"/>
    <w:rsid w:val="00BC58B5"/>
    <w:rsid w:val="00BD1C0A"/>
    <w:rsid w:val="00BD6ADB"/>
    <w:rsid w:val="00BF45CE"/>
    <w:rsid w:val="00BF609C"/>
    <w:rsid w:val="00C11EE2"/>
    <w:rsid w:val="00C26AB2"/>
    <w:rsid w:val="00C345F3"/>
    <w:rsid w:val="00C54861"/>
    <w:rsid w:val="00C76D3A"/>
    <w:rsid w:val="00C86146"/>
    <w:rsid w:val="00C86890"/>
    <w:rsid w:val="00CA621B"/>
    <w:rsid w:val="00CA6C89"/>
    <w:rsid w:val="00CB1175"/>
    <w:rsid w:val="00CE49FC"/>
    <w:rsid w:val="00D051A7"/>
    <w:rsid w:val="00D35203"/>
    <w:rsid w:val="00D706FB"/>
    <w:rsid w:val="00DB0952"/>
    <w:rsid w:val="00DF010B"/>
    <w:rsid w:val="00DF0533"/>
    <w:rsid w:val="00DF66FF"/>
    <w:rsid w:val="00E26868"/>
    <w:rsid w:val="00E33D50"/>
    <w:rsid w:val="00E5402A"/>
    <w:rsid w:val="00E65AAC"/>
    <w:rsid w:val="00E73EB1"/>
    <w:rsid w:val="00E84A7B"/>
    <w:rsid w:val="00E87E55"/>
    <w:rsid w:val="00EA4215"/>
    <w:rsid w:val="00EC2F07"/>
    <w:rsid w:val="00EC7B65"/>
    <w:rsid w:val="00F07AA8"/>
    <w:rsid w:val="00F32477"/>
    <w:rsid w:val="00F337E9"/>
    <w:rsid w:val="00F54B42"/>
    <w:rsid w:val="00F75CD9"/>
    <w:rsid w:val="00F91BD8"/>
    <w:rsid w:val="00FA2B75"/>
    <w:rsid w:val="00FA3270"/>
    <w:rsid w:val="00FB272F"/>
    <w:rsid w:val="00FC6213"/>
    <w:rsid w:val="00FC700D"/>
    <w:rsid w:val="00FF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B41F685-4E94-44EC-8E0C-085CD04A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2A68A3"/>
    <w:rPr>
      <w:rFonts w:ascii="Cambria" w:hAnsi="Cambria" w:cs="Times New Roman"/>
      <w:b/>
      <w:color w:val="365F91"/>
      <w:sz w:val="28"/>
    </w:rPr>
  </w:style>
  <w:style w:type="character" w:customStyle="1" w:styleId="Titolo2Carattere">
    <w:name w:val="Titolo 2 Carattere"/>
    <w:basedOn w:val="Carpredefinitoparagrafo"/>
    <w:link w:val="Titolo2"/>
    <w:locked/>
    <w:rsid w:val="002A68A3"/>
    <w:rPr>
      <w:rFonts w:ascii="Cambria" w:hAnsi="Cambria" w:cs="Times New Roman"/>
      <w:b/>
      <w:color w:val="4F81BD"/>
      <w:sz w:val="26"/>
    </w:rPr>
  </w:style>
  <w:style w:type="paragraph" w:styleId="Intestazione">
    <w:name w:val="header"/>
    <w:basedOn w:val="Normale"/>
    <w:link w:val="Intestazione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locked/>
    <w:rsid w:val="00B52770"/>
    <w:rPr>
      <w:rFonts w:cs="Times New Roman"/>
    </w:rPr>
  </w:style>
  <w:style w:type="paragraph" w:styleId="Pidipagina">
    <w:name w:val="footer"/>
    <w:basedOn w:val="Normale"/>
    <w:link w:val="PidipaginaCarattere"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locked/>
    <w:rsid w:val="00B52770"/>
    <w:rPr>
      <w:rFonts w:cs="Times New Roman"/>
    </w:rPr>
  </w:style>
  <w:style w:type="table" w:styleId="Grigliatabella">
    <w:name w:val="Table Grid"/>
    <w:basedOn w:val="Tabellanormale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  <w:rPr>
      <w:rFonts w:cs="Times New Roman"/>
    </w:rPr>
  </w:style>
  <w:style w:type="paragraph" w:customStyle="1" w:styleId="Paragrafoelenco1">
    <w:name w:val="Paragrafo elenco1"/>
    <w:basedOn w:val="Normale"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rsid w:val="000734C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locked/>
    <w:rsid w:val="000734C1"/>
    <w:rPr>
      <w:rFonts w:ascii="Tahoma" w:hAnsi="Tahoma" w:cs="Times New Roman"/>
      <w:sz w:val="16"/>
    </w:rPr>
  </w:style>
  <w:style w:type="character" w:customStyle="1" w:styleId="contentbold">
    <w:name w:val="contentbold"/>
    <w:basedOn w:val="Carpredefinitoparagrafo"/>
    <w:rsid w:val="006440DA"/>
    <w:rPr>
      <w:rFonts w:cs="Times New Roman"/>
    </w:rPr>
  </w:style>
  <w:style w:type="character" w:customStyle="1" w:styleId="CarattereCarattere2">
    <w:name w:val="Carattere Carattere2"/>
    <w:basedOn w:val="Carpredefinitoparagrafo"/>
    <w:rsid w:val="00A92E9B"/>
  </w:style>
  <w:style w:type="character" w:customStyle="1" w:styleId="CarattereCarattere1">
    <w:name w:val="Carattere Carattere1"/>
    <w:basedOn w:val="Carpredefinitoparagrafo"/>
    <w:rsid w:val="00A9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li\2003\saturimetri\AMS-MOD-VERSATU1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AMS-MOD-VERSATU1.dot</Template>
  <TotalTime>3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CONCENTRATORI O2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CONCENTRATORI O2</dc:title>
  <dc:subject/>
  <dc:creator>Marco</dc:creator>
  <cp:keywords/>
  <dc:description/>
  <cp:lastModifiedBy>Nicola P</cp:lastModifiedBy>
  <cp:revision>6</cp:revision>
  <cp:lastPrinted>2012-03-23T07:37:00Z</cp:lastPrinted>
  <dcterms:created xsi:type="dcterms:W3CDTF">2016-10-25T08:21:00Z</dcterms:created>
  <dcterms:modified xsi:type="dcterms:W3CDTF">2019-09-17T07:13:00Z</dcterms:modified>
</cp:coreProperties>
</file>