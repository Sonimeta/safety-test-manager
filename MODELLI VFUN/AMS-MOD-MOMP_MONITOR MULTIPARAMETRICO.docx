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118"/>
        <w:gridCol w:w="2909"/>
        <w:gridCol w:w="1406"/>
        <w:gridCol w:w="81"/>
        <w:gridCol w:w="1099"/>
        <w:gridCol w:w="634"/>
        <w:gridCol w:w="183"/>
        <w:gridCol w:w="818"/>
        <w:gridCol w:w="818"/>
      </w:tblGrid>
      <w:tr w:rsidR="009B0833" w:rsidRPr="00707B99" w14:paraId="4F2100C7" w14:textId="77777777" w:rsidTr="0031440A">
        <w:trPr>
          <w:trHeight w:val="218"/>
        </w:trPr>
        <w:tc>
          <w:tcPr>
            <w:tcW w:w="10066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024641A" w14:textId="77777777" w:rsidR="009B0833" w:rsidRPr="00707B99" w:rsidRDefault="009B0833" w:rsidP="00707B9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7F716F" w:rsidRPr="00707B99" w14:paraId="4C906B32" w14:textId="77777777" w:rsidTr="0031440A">
        <w:trPr>
          <w:trHeight w:val="218"/>
        </w:trPr>
        <w:tc>
          <w:tcPr>
            <w:tcW w:w="1006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14:paraId="4027A923" w14:textId="77777777" w:rsidR="007F716F" w:rsidRPr="00707B99" w:rsidRDefault="007F716F" w:rsidP="00707B9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COMMITTENTE</w:t>
            </w:r>
          </w:p>
        </w:tc>
      </w:tr>
      <w:tr w:rsidR="007F716F" w:rsidRPr="00707B99" w14:paraId="3317DDB2" w14:textId="77777777" w:rsidTr="0031440A">
        <w:trPr>
          <w:trHeight w:val="218"/>
        </w:trPr>
        <w:tc>
          <w:tcPr>
            <w:tcW w:w="2118" w:type="dxa"/>
            <w:tcBorders>
              <w:top w:val="single" w:sz="4" w:space="0" w:color="auto"/>
            </w:tcBorders>
          </w:tcPr>
          <w:p w14:paraId="5B6D41F1" w14:textId="77777777" w:rsidR="007F716F" w:rsidRPr="00707B99" w:rsidRDefault="007F716F" w:rsidP="00707B99">
            <w:pPr>
              <w:tabs>
                <w:tab w:val="left" w:pos="1365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Ragione sociale</w:t>
            </w:r>
          </w:p>
        </w:tc>
        <w:tc>
          <w:tcPr>
            <w:tcW w:w="7948" w:type="dxa"/>
            <w:gridSpan w:val="8"/>
            <w:tcBorders>
              <w:top w:val="single" w:sz="4" w:space="0" w:color="auto"/>
            </w:tcBorders>
          </w:tcPr>
          <w:p w14:paraId="0987A028" w14:textId="77777777" w:rsidR="007F716F" w:rsidRPr="00707B99" w:rsidRDefault="000253E0" w:rsidP="00743E4B">
            <w:pPr>
              <w:spacing w:line="240" w:lineRule="auto"/>
            </w:pPr>
            <w:r>
              <w:fldChar w:fldCharType="begin">
                <w:ffData>
                  <w:name w:val="RS"/>
                  <w:enabled/>
                  <w:calcOnExit w:val="0"/>
                  <w:textInput/>
                </w:ffData>
              </w:fldChar>
            </w:r>
            <w:bookmarkStart w:id="0" w:name="RS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</w:tr>
      <w:tr w:rsidR="007F716F" w:rsidRPr="00707B99" w14:paraId="23DCC546" w14:textId="77777777" w:rsidTr="0031440A">
        <w:trPr>
          <w:trHeight w:val="218"/>
        </w:trPr>
        <w:tc>
          <w:tcPr>
            <w:tcW w:w="2118" w:type="dxa"/>
          </w:tcPr>
          <w:p w14:paraId="35A0D439" w14:textId="77777777" w:rsidR="007F716F" w:rsidRPr="00707B99" w:rsidRDefault="007F716F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Riferimento Ordine</w:t>
            </w:r>
          </w:p>
        </w:tc>
        <w:tc>
          <w:tcPr>
            <w:tcW w:w="7948" w:type="dxa"/>
            <w:gridSpan w:val="8"/>
          </w:tcPr>
          <w:p w14:paraId="75FA7162" w14:textId="77777777" w:rsidR="007F716F" w:rsidRPr="00707B99" w:rsidRDefault="000253E0" w:rsidP="00AE4D43">
            <w:pPr>
              <w:spacing w:line="240" w:lineRule="auto"/>
            </w:pPr>
            <w:r>
              <w:fldChar w:fldCharType="begin">
                <w:ffData>
                  <w:name w:val="RIF"/>
                  <w:enabled/>
                  <w:calcOnExit w:val="0"/>
                  <w:textInput/>
                </w:ffData>
              </w:fldChar>
            </w:r>
            <w:bookmarkStart w:id="1" w:name="RIF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</w:tr>
      <w:tr w:rsidR="007F716F" w:rsidRPr="00707B99" w14:paraId="064F9E44" w14:textId="77777777" w:rsidTr="0031440A">
        <w:trPr>
          <w:trHeight w:val="218"/>
        </w:trPr>
        <w:tc>
          <w:tcPr>
            <w:tcW w:w="10066" w:type="dxa"/>
            <w:gridSpan w:val="9"/>
            <w:tcBorders>
              <w:left w:val="nil"/>
              <w:right w:val="nil"/>
            </w:tcBorders>
          </w:tcPr>
          <w:p w14:paraId="6788CDE4" w14:textId="77777777" w:rsidR="007F716F" w:rsidRPr="00707B99" w:rsidRDefault="007F716F" w:rsidP="00707B99">
            <w:pPr>
              <w:tabs>
                <w:tab w:val="left" w:pos="3720"/>
              </w:tabs>
              <w:spacing w:line="240" w:lineRule="auto"/>
            </w:pPr>
            <w:r w:rsidRPr="00707B99">
              <w:tab/>
            </w:r>
          </w:p>
        </w:tc>
      </w:tr>
      <w:tr w:rsidR="007F716F" w:rsidRPr="00707B99" w14:paraId="75406592" w14:textId="77777777" w:rsidTr="0031440A">
        <w:trPr>
          <w:trHeight w:val="218"/>
        </w:trPr>
        <w:tc>
          <w:tcPr>
            <w:tcW w:w="10066" w:type="dxa"/>
            <w:gridSpan w:val="9"/>
            <w:shd w:val="clear" w:color="auto" w:fill="B8CCE4"/>
          </w:tcPr>
          <w:p w14:paraId="37774289" w14:textId="77777777" w:rsidR="007F716F" w:rsidRPr="00707B99" w:rsidRDefault="007F716F" w:rsidP="00707B9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DATI IDENTIFICATIVI APPARECCHIATURA</w:t>
            </w:r>
          </w:p>
        </w:tc>
      </w:tr>
      <w:tr w:rsidR="007F716F" w:rsidRPr="00707B99" w14:paraId="2DAC6743" w14:textId="77777777" w:rsidTr="0031440A">
        <w:trPr>
          <w:trHeight w:val="218"/>
        </w:trPr>
        <w:tc>
          <w:tcPr>
            <w:tcW w:w="2118" w:type="dxa"/>
          </w:tcPr>
          <w:p w14:paraId="42859025" w14:textId="77777777" w:rsidR="007F716F" w:rsidRPr="00707B99" w:rsidRDefault="007F716F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Produttore</w:t>
            </w:r>
          </w:p>
        </w:tc>
        <w:tc>
          <w:tcPr>
            <w:tcW w:w="2909" w:type="dxa"/>
          </w:tcPr>
          <w:p w14:paraId="18F7A9E5" w14:textId="77777777" w:rsidR="007F716F" w:rsidRPr="00707B99" w:rsidRDefault="000253E0" w:rsidP="00743E4B">
            <w:pPr>
              <w:spacing w:line="240" w:lineRule="auto"/>
            </w:pPr>
            <w:r>
              <w:fldChar w:fldCharType="begin">
                <w:ffData>
                  <w:name w:val="PROD"/>
                  <w:enabled/>
                  <w:calcOnExit w:val="0"/>
                  <w:textInput/>
                </w:ffData>
              </w:fldChar>
            </w:r>
            <w:bookmarkStart w:id="2" w:name="PROD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87" w:type="dxa"/>
            <w:gridSpan w:val="2"/>
          </w:tcPr>
          <w:p w14:paraId="703D707C" w14:textId="77777777" w:rsidR="007F716F" w:rsidRPr="00707B99" w:rsidRDefault="007F716F" w:rsidP="00707B99">
            <w:pPr>
              <w:tabs>
                <w:tab w:val="left" w:pos="1935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Modello</w:t>
            </w:r>
          </w:p>
        </w:tc>
        <w:tc>
          <w:tcPr>
            <w:tcW w:w="3552" w:type="dxa"/>
            <w:gridSpan w:val="5"/>
          </w:tcPr>
          <w:p w14:paraId="00112B07" w14:textId="77777777" w:rsidR="007F716F" w:rsidRPr="00707B99" w:rsidRDefault="000253E0" w:rsidP="00743E4B">
            <w:pPr>
              <w:spacing w:line="240" w:lineRule="auto"/>
            </w:pPr>
            <w:r>
              <w:fldChar w:fldCharType="begin">
                <w:ffData>
                  <w:name w:val="MOD"/>
                  <w:enabled/>
                  <w:calcOnExit w:val="0"/>
                  <w:textInput/>
                </w:ffData>
              </w:fldChar>
            </w:r>
            <w:bookmarkStart w:id="3" w:name="MOD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7F716F" w:rsidRPr="00707B99" w14:paraId="0A4F5D40" w14:textId="77777777" w:rsidTr="0031440A">
        <w:trPr>
          <w:trHeight w:val="218"/>
        </w:trPr>
        <w:tc>
          <w:tcPr>
            <w:tcW w:w="2118" w:type="dxa"/>
          </w:tcPr>
          <w:p w14:paraId="4A024643" w14:textId="77777777" w:rsidR="007F716F" w:rsidRPr="00707B99" w:rsidRDefault="007F716F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S/N</w:t>
            </w:r>
          </w:p>
        </w:tc>
        <w:tc>
          <w:tcPr>
            <w:tcW w:w="2909" w:type="dxa"/>
          </w:tcPr>
          <w:p w14:paraId="544E6669" w14:textId="77777777" w:rsidR="007F716F" w:rsidRPr="00707B99" w:rsidRDefault="000253E0" w:rsidP="00743E4B">
            <w:pPr>
              <w:spacing w:line="240" w:lineRule="auto"/>
            </w:pPr>
            <w:r>
              <w:fldChar w:fldCharType="begin">
                <w:ffData>
                  <w:name w:val="SN"/>
                  <w:enabled/>
                  <w:calcOnExit/>
                  <w:textInput/>
                </w:ffData>
              </w:fldChar>
            </w:r>
            <w:bookmarkStart w:id="4" w:name="SN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1487" w:type="dxa"/>
            <w:gridSpan w:val="2"/>
          </w:tcPr>
          <w:p w14:paraId="5EBB9D77" w14:textId="77777777" w:rsidR="007F716F" w:rsidRPr="00707B99" w:rsidRDefault="007F716F" w:rsidP="00707B99">
            <w:pPr>
              <w:tabs>
                <w:tab w:val="left" w:pos="1935"/>
              </w:tabs>
              <w:spacing w:line="240" w:lineRule="auto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N.inventario</w:t>
            </w:r>
            <w:proofErr w:type="spellEnd"/>
            <w:proofErr w:type="gramEnd"/>
          </w:p>
        </w:tc>
        <w:tc>
          <w:tcPr>
            <w:tcW w:w="3552" w:type="dxa"/>
            <w:gridSpan w:val="5"/>
          </w:tcPr>
          <w:p w14:paraId="5E94B778" w14:textId="77777777" w:rsidR="007F716F" w:rsidRPr="00707B99" w:rsidRDefault="000253E0" w:rsidP="00AE4D43">
            <w:pPr>
              <w:spacing w:line="240" w:lineRule="auto"/>
            </w:pPr>
            <w:r>
              <w:fldChar w:fldCharType="begin">
                <w:ffData>
                  <w:name w:val="INV"/>
                  <w:enabled/>
                  <w:calcOnExit w:val="0"/>
                  <w:textInput/>
                </w:ffData>
              </w:fldChar>
            </w:r>
            <w:bookmarkStart w:id="5" w:name="INV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</w:tr>
      <w:tr w:rsidR="007F716F" w:rsidRPr="00707B99" w14:paraId="5E9BA0C4" w14:textId="77777777" w:rsidTr="0031440A">
        <w:trPr>
          <w:trHeight w:val="218"/>
        </w:trPr>
        <w:tc>
          <w:tcPr>
            <w:tcW w:w="2118" w:type="dxa"/>
          </w:tcPr>
          <w:p w14:paraId="21B90DE2" w14:textId="77777777" w:rsidR="007F716F" w:rsidRPr="00707B99" w:rsidRDefault="007F716F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Localizzazione/CDC</w:t>
            </w:r>
          </w:p>
        </w:tc>
        <w:tc>
          <w:tcPr>
            <w:tcW w:w="2909" w:type="dxa"/>
            <w:vAlign w:val="center"/>
          </w:tcPr>
          <w:p w14:paraId="53566254" w14:textId="77777777" w:rsidR="007F716F" w:rsidRPr="00D349C7" w:rsidRDefault="000253E0" w:rsidP="00707B99">
            <w:pPr>
              <w:spacing w:line="240" w:lineRule="auto"/>
            </w:pPr>
            <w:r>
              <w:fldChar w:fldCharType="begin">
                <w:ffData>
                  <w:name w:val="UBI"/>
                  <w:enabled/>
                  <w:calcOnExit w:val="0"/>
                  <w:textInput/>
                </w:ffData>
              </w:fldChar>
            </w:r>
            <w:bookmarkStart w:id="6" w:name="UBI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487" w:type="dxa"/>
            <w:gridSpan w:val="2"/>
          </w:tcPr>
          <w:p w14:paraId="34071871" w14:textId="77777777" w:rsidR="007F716F" w:rsidRPr="00707B99" w:rsidRDefault="007F716F" w:rsidP="00707B99">
            <w:p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Cod.AMS</w:t>
            </w:r>
            <w:proofErr w:type="spellEnd"/>
          </w:p>
        </w:tc>
        <w:tc>
          <w:tcPr>
            <w:tcW w:w="3552" w:type="dxa"/>
            <w:gridSpan w:val="5"/>
          </w:tcPr>
          <w:p w14:paraId="0F417E6C" w14:textId="77777777" w:rsidR="007F716F" w:rsidRPr="00707B99" w:rsidRDefault="000253E0" w:rsidP="00743E4B">
            <w:pPr>
              <w:spacing w:line="240" w:lineRule="auto"/>
            </w:pPr>
            <w:r>
              <w:fldChar w:fldCharType="begin">
                <w:ffData>
                  <w:name w:val="CAMS"/>
                  <w:enabled/>
                  <w:calcOnExit w:val="0"/>
                  <w:textInput/>
                </w:ffData>
              </w:fldChar>
            </w:r>
            <w:bookmarkStart w:id="7" w:name="CAMS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  <w:tr w:rsidR="007F716F" w:rsidRPr="00707B99" w14:paraId="036E81AA" w14:textId="77777777" w:rsidTr="0031440A">
        <w:trPr>
          <w:trHeight w:val="218"/>
        </w:trPr>
        <w:tc>
          <w:tcPr>
            <w:tcW w:w="2118" w:type="dxa"/>
            <w:tcBorders>
              <w:right w:val="single" w:sz="4" w:space="0" w:color="auto"/>
            </w:tcBorders>
          </w:tcPr>
          <w:p w14:paraId="13736D80" w14:textId="77777777" w:rsidR="007F716F" w:rsidRPr="00707B99" w:rsidRDefault="007F716F" w:rsidP="00707B99">
            <w:pPr>
              <w:spacing w:line="240" w:lineRule="auto"/>
            </w:pPr>
            <w:r w:rsidRPr="00707B99">
              <w:rPr>
                <w:b/>
              </w:rPr>
              <w:t>Accessori</w:t>
            </w:r>
          </w:p>
        </w:tc>
        <w:tc>
          <w:tcPr>
            <w:tcW w:w="7948" w:type="dxa"/>
            <w:gridSpan w:val="8"/>
            <w:tcBorders>
              <w:left w:val="single" w:sz="4" w:space="0" w:color="auto"/>
            </w:tcBorders>
          </w:tcPr>
          <w:p w14:paraId="4E3C895D" w14:textId="77777777" w:rsidR="007F716F" w:rsidRPr="00707B99" w:rsidRDefault="000253E0" w:rsidP="00803B63">
            <w:pPr>
              <w:spacing w:line="240" w:lineRule="auto"/>
            </w:pPr>
            <w:r>
              <w:fldChar w:fldCharType="begin">
                <w:ffData>
                  <w:name w:val="ACC"/>
                  <w:enabled/>
                  <w:calcOnExit w:val="0"/>
                  <w:textInput/>
                </w:ffData>
              </w:fldChar>
            </w:r>
            <w:bookmarkStart w:id="8" w:name="ACC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</w:tr>
      <w:tr w:rsidR="009C2896" w:rsidRPr="00707B99" w14:paraId="1247947D" w14:textId="77777777" w:rsidTr="0031440A">
        <w:trPr>
          <w:trHeight w:val="218"/>
        </w:trPr>
        <w:tc>
          <w:tcPr>
            <w:tcW w:w="643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171182C" w14:textId="77777777" w:rsidR="009C2896" w:rsidRPr="00707B99" w:rsidRDefault="009C2896" w:rsidP="0064767F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B9196A" w14:textId="77777777" w:rsidR="009C2896" w:rsidRPr="00707B99" w:rsidRDefault="009C2896" w:rsidP="0064767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10D1A6" w14:textId="77777777" w:rsidR="009C2896" w:rsidRPr="00707B99" w:rsidRDefault="009C2896" w:rsidP="0064767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9C2896" w:rsidRPr="00707B99" w14:paraId="419B1B26" w14:textId="77777777" w:rsidTr="0031440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10066" w:type="dxa"/>
            <w:gridSpan w:val="9"/>
            <w:tcBorders>
              <w:bottom w:val="single" w:sz="4" w:space="0" w:color="000000"/>
            </w:tcBorders>
            <w:shd w:val="clear" w:color="auto" w:fill="B8CCE4"/>
          </w:tcPr>
          <w:p w14:paraId="5F184850" w14:textId="77777777" w:rsidR="009C2896" w:rsidRPr="00707B99" w:rsidRDefault="009C2896" w:rsidP="00760BA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ab/>
              <w:t>CONTROLLO VISIVO/FUNZIONALE</w:t>
            </w:r>
            <w:r>
              <w:rPr>
                <w:b/>
                <w:sz w:val="24"/>
                <w:szCs w:val="24"/>
              </w:rPr>
              <w:t xml:space="preserve"> ELETTROCARDIOGRAFO</w:t>
            </w:r>
          </w:p>
        </w:tc>
      </w:tr>
      <w:tr w:rsidR="009C2896" w:rsidRPr="00707B99" w14:paraId="5032F085" w14:textId="77777777" w:rsidTr="0031440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5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66D64D5" w14:textId="77777777" w:rsidR="009C2896" w:rsidRPr="00707B99" w:rsidRDefault="009C2896" w:rsidP="00760BA9">
            <w:pPr>
              <w:spacing w:line="240" w:lineRule="auto"/>
              <w:rPr>
                <w:b/>
              </w:rPr>
            </w:pPr>
          </w:p>
        </w:tc>
        <w:tc>
          <w:tcPr>
            <w:tcW w:w="817" w:type="dxa"/>
            <w:gridSpan w:val="2"/>
            <w:tcBorders>
              <w:bottom w:val="single" w:sz="4" w:space="0" w:color="000000"/>
            </w:tcBorders>
            <w:shd w:val="clear" w:color="auto" w:fill="B8CCE4"/>
            <w:vAlign w:val="center"/>
          </w:tcPr>
          <w:p w14:paraId="5DC22C06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OK</w:t>
            </w:r>
          </w:p>
        </w:tc>
        <w:tc>
          <w:tcPr>
            <w:tcW w:w="818" w:type="dxa"/>
            <w:tcBorders>
              <w:bottom w:val="single" w:sz="4" w:space="0" w:color="000000"/>
            </w:tcBorders>
            <w:shd w:val="clear" w:color="auto" w:fill="B8CCE4"/>
            <w:vAlign w:val="center"/>
          </w:tcPr>
          <w:p w14:paraId="7D1FCAB4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KO</w:t>
            </w:r>
          </w:p>
        </w:tc>
        <w:tc>
          <w:tcPr>
            <w:tcW w:w="818" w:type="dxa"/>
            <w:tcBorders>
              <w:bottom w:val="single" w:sz="4" w:space="0" w:color="000000"/>
            </w:tcBorders>
            <w:shd w:val="clear" w:color="auto" w:fill="B8CCE4"/>
            <w:vAlign w:val="center"/>
          </w:tcPr>
          <w:p w14:paraId="47B04424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</w:tr>
      <w:tr w:rsidR="009C2896" w:rsidRPr="00707B99" w14:paraId="40DD0F8F" w14:textId="77777777" w:rsidTr="0031440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5"/>
            <w:tcBorders>
              <w:bottom w:val="single" w:sz="4" w:space="0" w:color="000000"/>
            </w:tcBorders>
            <w:vAlign w:val="center"/>
          </w:tcPr>
          <w:p w14:paraId="4D41F72E" w14:textId="77777777" w:rsidR="009C2896" w:rsidRPr="00707B99" w:rsidRDefault="009C2896" w:rsidP="00760BA9">
            <w:pPr>
              <w:spacing w:line="240" w:lineRule="auto"/>
              <w:rPr>
                <w:b/>
              </w:rPr>
            </w:pPr>
            <w:r w:rsidRPr="00707B99">
              <w:rPr>
                <w:b/>
              </w:rPr>
              <w:t>Leggibilità delle serigrafie</w:t>
            </w:r>
            <w:r>
              <w:rPr>
                <w:b/>
              </w:rPr>
              <w:t>/etichette</w:t>
            </w:r>
          </w:p>
        </w:tc>
        <w:tc>
          <w:tcPr>
            <w:tcW w:w="817" w:type="dxa"/>
            <w:gridSpan w:val="2"/>
            <w:shd w:val="clear" w:color="auto" w:fill="auto"/>
            <w:vAlign w:val="center"/>
          </w:tcPr>
          <w:p w14:paraId="76B489E2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071A8BB5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206E41BF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9C2896" w:rsidRPr="00707B99" w14:paraId="703ADE06" w14:textId="77777777" w:rsidTr="0031440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5"/>
            <w:tcBorders>
              <w:bottom w:val="single" w:sz="4" w:space="0" w:color="000000"/>
            </w:tcBorders>
            <w:vAlign w:val="center"/>
          </w:tcPr>
          <w:p w14:paraId="7BAAAC40" w14:textId="77777777" w:rsidR="009C2896" w:rsidRDefault="009C2896" w:rsidP="00760BA9">
            <w:pPr>
              <w:spacing w:line="240" w:lineRule="auto"/>
              <w:rPr>
                <w:b/>
              </w:rPr>
            </w:pPr>
            <w:r>
              <w:rPr>
                <w:b/>
              </w:rPr>
              <w:t>Manuale d’uso disponibile</w:t>
            </w:r>
          </w:p>
        </w:tc>
        <w:tc>
          <w:tcPr>
            <w:tcW w:w="817" w:type="dxa"/>
            <w:gridSpan w:val="2"/>
            <w:shd w:val="clear" w:color="auto" w:fill="auto"/>
            <w:vAlign w:val="center"/>
          </w:tcPr>
          <w:p w14:paraId="5D9F0224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382218B0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0F19EA36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9C2896" w:rsidRPr="00707B99" w14:paraId="5B008514" w14:textId="77777777" w:rsidTr="0031440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5"/>
            <w:tcBorders>
              <w:bottom w:val="single" w:sz="4" w:space="0" w:color="000000"/>
            </w:tcBorders>
            <w:vAlign w:val="center"/>
          </w:tcPr>
          <w:p w14:paraId="1D64862A" w14:textId="77777777" w:rsidR="009C2896" w:rsidRPr="00707B99" w:rsidRDefault="009C2896" w:rsidP="00760BA9">
            <w:pPr>
              <w:spacing w:line="240" w:lineRule="auto"/>
              <w:rPr>
                <w:b/>
              </w:rPr>
            </w:pPr>
            <w:r>
              <w:rPr>
                <w:b/>
              </w:rPr>
              <w:t>Integrità involucro/display</w:t>
            </w:r>
          </w:p>
        </w:tc>
        <w:tc>
          <w:tcPr>
            <w:tcW w:w="817" w:type="dxa"/>
            <w:gridSpan w:val="2"/>
            <w:shd w:val="clear" w:color="auto" w:fill="auto"/>
            <w:vAlign w:val="center"/>
          </w:tcPr>
          <w:p w14:paraId="347BC802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0BB4CAE6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31D888B0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9C2896" w:rsidRPr="00707B99" w14:paraId="3F03C512" w14:textId="77777777" w:rsidTr="0031440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DFE327F" w14:textId="77777777" w:rsidR="009C2896" w:rsidRPr="00891F50" w:rsidRDefault="009C2896" w:rsidP="00760BA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Funzionalità tastiera/display</w:t>
            </w:r>
          </w:p>
        </w:tc>
        <w:tc>
          <w:tcPr>
            <w:tcW w:w="817" w:type="dxa"/>
            <w:gridSpan w:val="2"/>
            <w:shd w:val="clear" w:color="auto" w:fill="auto"/>
            <w:vAlign w:val="center"/>
          </w:tcPr>
          <w:p w14:paraId="5BE410FF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576CDED4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06AD3CD7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9C2896" w:rsidRPr="00707B99" w14:paraId="72CB611A" w14:textId="77777777" w:rsidTr="0031440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EAC0987" w14:textId="77777777" w:rsidR="009C2896" w:rsidRPr="00891F50" w:rsidRDefault="009C2896" w:rsidP="00760BA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Funzionalità stampante</w:t>
            </w:r>
          </w:p>
        </w:tc>
        <w:tc>
          <w:tcPr>
            <w:tcW w:w="817" w:type="dxa"/>
            <w:gridSpan w:val="2"/>
            <w:shd w:val="clear" w:color="auto" w:fill="auto"/>
            <w:vAlign w:val="center"/>
          </w:tcPr>
          <w:p w14:paraId="78F6262E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16239E03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6F7190C2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9C2896" w:rsidRPr="00707B99" w14:paraId="4ED303E3" w14:textId="77777777" w:rsidTr="0031440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F5921BF" w14:textId="77777777" w:rsidR="009C2896" w:rsidRDefault="009C2896" w:rsidP="00760BA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Verifica impostazioni di sistema (lingua, data, ora)</w:t>
            </w:r>
          </w:p>
        </w:tc>
        <w:tc>
          <w:tcPr>
            <w:tcW w:w="817" w:type="dxa"/>
            <w:gridSpan w:val="2"/>
            <w:shd w:val="clear" w:color="auto" w:fill="auto"/>
            <w:vAlign w:val="center"/>
          </w:tcPr>
          <w:p w14:paraId="19708D9B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0DF53879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1384202C" w14:textId="77777777" w:rsidR="009C2896" w:rsidRPr="00707B99" w:rsidRDefault="009C2896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A755BE" w:rsidRPr="00707B99" w14:paraId="6DF7CCD2" w14:textId="77777777" w:rsidTr="0031440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048F562" w14:textId="77777777" w:rsidR="00A755BE" w:rsidRPr="00891F50" w:rsidRDefault="00A755BE" w:rsidP="00760BA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</w:rPr>
            </w:pPr>
            <w:r w:rsidRPr="00891F50">
              <w:rPr>
                <w:b/>
              </w:rPr>
              <w:t>Funzionalità allarmi</w:t>
            </w:r>
            <w:r>
              <w:rPr>
                <w:b/>
              </w:rPr>
              <w:t xml:space="preserve"> </w:t>
            </w:r>
            <w:r w:rsidRPr="00891F50">
              <w:rPr>
                <w:b/>
                <w:sz w:val="18"/>
                <w:szCs w:val="18"/>
              </w:rPr>
              <w:t>(visivi/a</w:t>
            </w:r>
            <w:r>
              <w:rPr>
                <w:b/>
                <w:sz w:val="18"/>
                <w:szCs w:val="18"/>
              </w:rPr>
              <w:t>c</w:t>
            </w:r>
            <w:r w:rsidRPr="00891F50">
              <w:rPr>
                <w:b/>
                <w:sz w:val="18"/>
                <w:szCs w:val="18"/>
              </w:rPr>
              <w:t>ustici)</w:t>
            </w:r>
          </w:p>
        </w:tc>
        <w:tc>
          <w:tcPr>
            <w:tcW w:w="817" w:type="dxa"/>
            <w:gridSpan w:val="2"/>
            <w:shd w:val="clear" w:color="auto" w:fill="auto"/>
            <w:vAlign w:val="center"/>
          </w:tcPr>
          <w:p w14:paraId="59FA62E1" w14:textId="77777777" w:rsidR="00A755BE" w:rsidRPr="00707B99" w:rsidRDefault="00A755BE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75B02701" w14:textId="77777777" w:rsidR="00A755BE" w:rsidRPr="00707B99" w:rsidRDefault="00A755BE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01D54655" w14:textId="77777777" w:rsidR="00A755BE" w:rsidRPr="00707B99" w:rsidRDefault="00A755BE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823288" w:rsidRPr="00707B99" w14:paraId="3A50F999" w14:textId="77777777" w:rsidTr="0031440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67978FE" w14:textId="77777777" w:rsidR="00823288" w:rsidRDefault="00823288" w:rsidP="00760BA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Indicazione presenza alimentazione esterna</w:t>
            </w:r>
          </w:p>
        </w:tc>
        <w:tc>
          <w:tcPr>
            <w:tcW w:w="817" w:type="dxa"/>
            <w:gridSpan w:val="2"/>
            <w:shd w:val="clear" w:color="auto" w:fill="auto"/>
            <w:vAlign w:val="center"/>
          </w:tcPr>
          <w:p w14:paraId="0D239DFD" w14:textId="77777777" w:rsidR="00823288" w:rsidRPr="00707B99" w:rsidRDefault="00823288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2A70B419" w14:textId="77777777" w:rsidR="00823288" w:rsidRPr="00707B99" w:rsidRDefault="00823288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40B9FDF8" w14:textId="77777777" w:rsidR="00823288" w:rsidRPr="00707B99" w:rsidRDefault="00823288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823288" w:rsidRPr="00707B99" w14:paraId="4D3AFD74" w14:textId="77777777" w:rsidTr="0031440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F8428A4" w14:textId="77777777" w:rsidR="00823288" w:rsidRDefault="00823288" w:rsidP="00760BA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Funzionamento batteria</w:t>
            </w:r>
          </w:p>
        </w:tc>
        <w:tc>
          <w:tcPr>
            <w:tcW w:w="817" w:type="dxa"/>
            <w:gridSpan w:val="2"/>
            <w:shd w:val="clear" w:color="auto" w:fill="auto"/>
            <w:vAlign w:val="center"/>
          </w:tcPr>
          <w:p w14:paraId="1C17EF0D" w14:textId="77777777" w:rsidR="00823288" w:rsidRPr="00707B99" w:rsidRDefault="00823288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5D3A8689" w14:textId="77777777" w:rsidR="00823288" w:rsidRPr="00707B99" w:rsidRDefault="00823288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2948142E" w14:textId="77777777" w:rsidR="00823288" w:rsidRPr="00707B99" w:rsidRDefault="00823288" w:rsidP="00760BA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823288" w:rsidRPr="00707B99" w14:paraId="78F1C996" w14:textId="77777777" w:rsidTr="0031440A">
        <w:trPr>
          <w:trHeight w:val="218"/>
        </w:trPr>
        <w:tc>
          <w:tcPr>
            <w:tcW w:w="643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B1A35B0" w14:textId="77777777" w:rsidR="00823288" w:rsidRPr="00707B99" w:rsidRDefault="00823288" w:rsidP="0064767F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8A8604" w14:textId="77777777" w:rsidR="00823288" w:rsidRPr="00707B99" w:rsidRDefault="00823288" w:rsidP="0064767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4422A4" w14:textId="77777777" w:rsidR="00823288" w:rsidRPr="00707B99" w:rsidRDefault="00823288" w:rsidP="0064767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823288" w:rsidRPr="00707B99" w14:paraId="7E55D983" w14:textId="77777777" w:rsidTr="0031440A">
        <w:trPr>
          <w:trHeight w:val="218"/>
        </w:trPr>
        <w:tc>
          <w:tcPr>
            <w:tcW w:w="643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CF81CA" w14:textId="77777777" w:rsidR="00823288" w:rsidRPr="00707B99" w:rsidRDefault="00823288" w:rsidP="0064767F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29B31DCB" w14:textId="77777777" w:rsidR="00823288" w:rsidRPr="00707B99" w:rsidRDefault="00823288" w:rsidP="0064767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SI</w:t>
            </w:r>
          </w:p>
        </w:tc>
        <w:tc>
          <w:tcPr>
            <w:tcW w:w="1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578AAE84" w14:textId="77777777" w:rsidR="00823288" w:rsidRPr="00707B99" w:rsidRDefault="00823288" w:rsidP="0064767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NO</w:t>
            </w:r>
          </w:p>
        </w:tc>
      </w:tr>
      <w:tr w:rsidR="00823288" w:rsidRPr="00707B99" w14:paraId="3BD5EBCE" w14:textId="77777777" w:rsidTr="0031440A">
        <w:trPr>
          <w:trHeight w:val="218"/>
        </w:trPr>
        <w:tc>
          <w:tcPr>
            <w:tcW w:w="64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3E867572" w14:textId="77777777" w:rsidR="00823288" w:rsidRPr="00707B99" w:rsidRDefault="00823288" w:rsidP="0064767F">
            <w:pPr>
              <w:tabs>
                <w:tab w:val="left" w:pos="4950"/>
              </w:tabs>
              <w:spacing w:line="240" w:lineRule="auto"/>
              <w:jc w:val="center"/>
            </w:pPr>
            <w:r w:rsidRPr="00707B99">
              <w:rPr>
                <w:b/>
                <w:sz w:val="24"/>
                <w:szCs w:val="24"/>
              </w:rPr>
              <w:t>MESSA IN FUORI USO</w:t>
            </w:r>
          </w:p>
        </w:tc>
        <w:bookmarkStart w:id="9" w:name="Controllo19"/>
        <w:tc>
          <w:tcPr>
            <w:tcW w:w="1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45DD2" w14:textId="77777777" w:rsidR="00823288" w:rsidRPr="00E20FF7" w:rsidRDefault="00823288" w:rsidP="0064767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20FF7">
              <w:rPr>
                <w:b/>
                <w:sz w:val="24"/>
                <w:szCs w:val="24"/>
              </w:rPr>
              <w:fldChar w:fldCharType="begin">
                <w:ffData>
                  <w:name w:val="Controllo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20FF7">
              <w:rPr>
                <w:b/>
                <w:sz w:val="24"/>
                <w:szCs w:val="24"/>
              </w:rPr>
              <w:instrText xml:space="preserve"> FORMCHECKBOX </w:instrText>
            </w:r>
            <w:r w:rsidR="00E25479">
              <w:rPr>
                <w:b/>
                <w:sz w:val="24"/>
                <w:szCs w:val="24"/>
              </w:rPr>
            </w:r>
            <w:r w:rsidR="00E25479">
              <w:rPr>
                <w:b/>
                <w:sz w:val="24"/>
                <w:szCs w:val="24"/>
              </w:rPr>
              <w:fldChar w:fldCharType="separate"/>
            </w:r>
            <w:r w:rsidRPr="00E20FF7">
              <w:rPr>
                <w:b/>
                <w:sz w:val="24"/>
                <w:szCs w:val="24"/>
              </w:rPr>
              <w:fldChar w:fldCharType="end"/>
            </w:r>
            <w:bookmarkEnd w:id="9"/>
          </w:p>
        </w:tc>
        <w:bookmarkStart w:id="10" w:name="Controllo20"/>
        <w:tc>
          <w:tcPr>
            <w:tcW w:w="1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01F1A" w14:textId="77777777" w:rsidR="00823288" w:rsidRPr="00E20FF7" w:rsidRDefault="00823288" w:rsidP="0064767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20FF7">
              <w:rPr>
                <w:b/>
                <w:sz w:val="24"/>
                <w:szCs w:val="24"/>
              </w:rPr>
              <w:fldChar w:fldCharType="begin">
                <w:ffData>
                  <w:name w:val="Controllo2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20FF7">
              <w:rPr>
                <w:b/>
                <w:sz w:val="24"/>
                <w:szCs w:val="24"/>
              </w:rPr>
              <w:instrText xml:space="preserve"> FORMCHECKBOX </w:instrText>
            </w:r>
            <w:r w:rsidR="00E25479">
              <w:rPr>
                <w:b/>
                <w:sz w:val="24"/>
                <w:szCs w:val="24"/>
              </w:rPr>
            </w:r>
            <w:r w:rsidR="00E25479">
              <w:rPr>
                <w:b/>
                <w:sz w:val="24"/>
                <w:szCs w:val="24"/>
              </w:rPr>
              <w:fldChar w:fldCharType="separate"/>
            </w:r>
            <w:r w:rsidRPr="00E20FF7">
              <w:rPr>
                <w:b/>
                <w:sz w:val="24"/>
                <w:szCs w:val="24"/>
              </w:rPr>
              <w:fldChar w:fldCharType="end"/>
            </w:r>
            <w:bookmarkEnd w:id="10"/>
          </w:p>
        </w:tc>
      </w:tr>
    </w:tbl>
    <w:p w14:paraId="18C422FE" w14:textId="77777777" w:rsidR="007F716F" w:rsidRDefault="007F716F" w:rsidP="000B39EE">
      <w:pPr>
        <w:spacing w:line="240" w:lineRule="auto"/>
      </w:pPr>
    </w:p>
    <w:tbl>
      <w:tblPr>
        <w:tblW w:w="1006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12"/>
        <w:gridCol w:w="2307"/>
        <w:gridCol w:w="1133"/>
        <w:gridCol w:w="2060"/>
        <w:gridCol w:w="1218"/>
        <w:gridCol w:w="1218"/>
        <w:gridCol w:w="1218"/>
      </w:tblGrid>
      <w:tr w:rsidR="005B3863" w:rsidRPr="00707B99" w14:paraId="23E15233" w14:textId="77777777" w:rsidTr="005B3863">
        <w:trPr>
          <w:trHeight w:val="218"/>
        </w:trPr>
        <w:tc>
          <w:tcPr>
            <w:tcW w:w="1006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377F25FE" w14:textId="77777777" w:rsidR="005B3863" w:rsidRDefault="005B3863" w:rsidP="005803C2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VERIFICHE EFFETTUATE</w:t>
            </w:r>
          </w:p>
        </w:tc>
      </w:tr>
      <w:tr w:rsidR="005B3863" w:rsidRPr="00707B99" w14:paraId="371380FD" w14:textId="77777777" w:rsidTr="005B3863">
        <w:trPr>
          <w:trHeight w:val="218"/>
        </w:trPr>
        <w:tc>
          <w:tcPr>
            <w:tcW w:w="64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B289A" w14:textId="77777777" w:rsidR="005B3863" w:rsidRDefault="005B3863" w:rsidP="005B3863">
            <w:pPr>
              <w:tabs>
                <w:tab w:val="left" w:pos="4950"/>
              </w:tabs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2AF146A8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OK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0530630B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KO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2C543F77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</w:tr>
      <w:tr w:rsidR="005B3863" w:rsidRPr="00707B99" w14:paraId="1C5A494D" w14:textId="77777777" w:rsidTr="00CE4FCC">
        <w:trPr>
          <w:trHeight w:val="218"/>
        </w:trPr>
        <w:tc>
          <w:tcPr>
            <w:tcW w:w="64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02482BB4" w14:textId="77777777" w:rsidR="005B3863" w:rsidRPr="004C4226" w:rsidRDefault="005B3863" w:rsidP="005B3863">
            <w:pPr>
              <w:tabs>
                <w:tab w:val="left" w:pos="4950"/>
              </w:tabs>
              <w:spacing w:line="240" w:lineRule="auto"/>
              <w:rPr>
                <w:b/>
              </w:rPr>
            </w:pPr>
            <w:r w:rsidRPr="004C4226">
              <w:rPr>
                <w:b/>
              </w:rPr>
              <w:t>VERIFICA ELETTROCARDIOGRAFO</w:t>
            </w:r>
          </w:p>
        </w:tc>
        <w:tc>
          <w:tcPr>
            <w:tcW w:w="12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137F0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12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BB7BA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12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41445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5B3863" w:rsidRPr="00707B99" w14:paraId="00BCCC54" w14:textId="77777777" w:rsidTr="00CE4FCC">
        <w:trPr>
          <w:trHeight w:val="218"/>
        </w:trPr>
        <w:tc>
          <w:tcPr>
            <w:tcW w:w="64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4EBAD0B9" w14:textId="77777777" w:rsidR="005B3863" w:rsidRPr="004C4226" w:rsidRDefault="005B3863" w:rsidP="005B3863">
            <w:pPr>
              <w:tabs>
                <w:tab w:val="left" w:pos="4950"/>
              </w:tabs>
              <w:spacing w:line="240" w:lineRule="auto"/>
              <w:rPr>
                <w:b/>
              </w:rPr>
            </w:pPr>
            <w:r w:rsidRPr="004C4226">
              <w:rPr>
                <w:b/>
              </w:rPr>
              <w:t>VERIFICA SATURIMETRO</w:t>
            </w:r>
          </w:p>
        </w:tc>
        <w:tc>
          <w:tcPr>
            <w:tcW w:w="12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61ECF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12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8EC60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12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0FE69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5B3863" w:rsidRPr="00707B99" w14:paraId="0BA15721" w14:textId="77777777" w:rsidTr="00CE4FCC">
        <w:trPr>
          <w:trHeight w:val="218"/>
        </w:trPr>
        <w:tc>
          <w:tcPr>
            <w:tcW w:w="64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65F75F3F" w14:textId="77777777" w:rsidR="005B3863" w:rsidRPr="004C4226" w:rsidRDefault="005B3863" w:rsidP="005B3863">
            <w:pPr>
              <w:tabs>
                <w:tab w:val="left" w:pos="4950"/>
              </w:tabs>
              <w:spacing w:line="240" w:lineRule="auto"/>
              <w:rPr>
                <w:b/>
              </w:rPr>
            </w:pPr>
            <w:r w:rsidRPr="004C4226">
              <w:rPr>
                <w:b/>
              </w:rPr>
              <w:t>VERIFICA NIBP</w:t>
            </w:r>
            <w:r w:rsidR="00E13FF0">
              <w:rPr>
                <w:b/>
              </w:rPr>
              <w:t xml:space="preserve"> STATICA</w:t>
            </w:r>
          </w:p>
        </w:tc>
        <w:tc>
          <w:tcPr>
            <w:tcW w:w="12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DDE96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12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0F89B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12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E4386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31440A" w:rsidRPr="00707B99" w14:paraId="193E16E3" w14:textId="77777777" w:rsidTr="00CE4FCC">
        <w:trPr>
          <w:trHeight w:val="218"/>
        </w:trPr>
        <w:tc>
          <w:tcPr>
            <w:tcW w:w="64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479852BF" w14:textId="77777777" w:rsidR="0031440A" w:rsidRPr="004C4226" w:rsidRDefault="0031440A" w:rsidP="005B3863">
            <w:pPr>
              <w:tabs>
                <w:tab w:val="left" w:pos="495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VERIFICA NIBP DINAMICA</w:t>
            </w:r>
          </w:p>
        </w:tc>
        <w:tc>
          <w:tcPr>
            <w:tcW w:w="12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B4759" w14:textId="77777777" w:rsidR="0031440A" w:rsidRDefault="0031440A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1" w:name="Controllo26"/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1"/>
          </w:p>
        </w:tc>
        <w:tc>
          <w:tcPr>
            <w:tcW w:w="12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CF2A0" w14:textId="77777777" w:rsidR="0031440A" w:rsidRDefault="0031440A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ontrollo27"/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2"/>
          </w:p>
        </w:tc>
        <w:tc>
          <w:tcPr>
            <w:tcW w:w="12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4E767" w14:textId="77777777" w:rsidR="0031440A" w:rsidRDefault="0031440A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ontrollo28"/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3"/>
          </w:p>
        </w:tc>
      </w:tr>
      <w:tr w:rsidR="005B3863" w:rsidRPr="00707B99" w14:paraId="7FAC298D" w14:textId="77777777" w:rsidTr="005B3863">
        <w:trPr>
          <w:trHeight w:val="218"/>
        </w:trPr>
        <w:tc>
          <w:tcPr>
            <w:tcW w:w="10066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00CC57" w14:textId="77777777" w:rsidR="005B3863" w:rsidRDefault="005B3863" w:rsidP="005803C2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B3863" w:rsidRPr="00707B99" w14:paraId="761C9DE1" w14:textId="77777777" w:rsidTr="005B3863">
        <w:trPr>
          <w:trHeight w:val="218"/>
        </w:trPr>
        <w:tc>
          <w:tcPr>
            <w:tcW w:w="1006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C3017C" w14:textId="77777777" w:rsidR="005B3863" w:rsidRDefault="005B3863" w:rsidP="005803C2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7F716F" w:rsidRPr="00707B99" w14:paraId="6B173288" w14:textId="77777777" w:rsidTr="00D3565E">
        <w:trPr>
          <w:trHeight w:val="218"/>
        </w:trPr>
        <w:tc>
          <w:tcPr>
            <w:tcW w:w="64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42E1A48B" w14:textId="77777777" w:rsidR="007F716F" w:rsidRPr="00707B99" w:rsidRDefault="007F716F" w:rsidP="002041C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ESITO COMPLESSIVO DELLA PROVA</w:t>
            </w:r>
          </w:p>
        </w:tc>
        <w:tc>
          <w:tcPr>
            <w:tcW w:w="3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403C" w14:textId="77777777" w:rsidR="007F716F" w:rsidRPr="00235901" w:rsidRDefault="007C06A5" w:rsidP="000253E0">
            <w:pPr>
              <w:spacing w:line="240" w:lineRule="auto"/>
              <w:jc w:val="center"/>
              <w:rPr>
                <w:sz w:val="24"/>
                <w:szCs w:val="24"/>
              </w:rPr>
            </w:pPr>
            <w:bookmarkStart w:id="14" w:name="Elenco1"/>
            <w:r>
              <w:rPr>
                <w:b/>
                <w:sz w:val="24"/>
                <w:szCs w:val="24"/>
              </w:rPr>
              <w:t xml:space="preserve"> </w:t>
            </w:r>
            <w:bookmarkEnd w:id="14"/>
            <w:r w:rsidR="00011593">
              <w:rPr>
                <w:b/>
                <w:sz w:val="24"/>
                <w:szCs w:val="24"/>
              </w:rPr>
              <w:fldChar w:fldCharType="begin">
                <w:ffData>
                  <w:name w:val="ESITO"/>
                  <w:enabled/>
                  <w:calcOnExit w:val="0"/>
                  <w:ddList>
                    <w:listEntry w:val="        "/>
                    <w:listEntry w:val="CONFORME"/>
                    <w:listEntry w:val="CONFORME CON ANNOTAZIONE"/>
                    <w:listEntry w:val="NON CONFORME"/>
                  </w:ddList>
                </w:ffData>
              </w:fldChar>
            </w:r>
            <w:bookmarkStart w:id="15" w:name="ESITO"/>
            <w:r w:rsidR="00011593">
              <w:rPr>
                <w:b/>
                <w:sz w:val="24"/>
                <w:szCs w:val="24"/>
              </w:rPr>
              <w:instrText xml:space="preserve"> FORMDROPDOWN </w:instrText>
            </w:r>
            <w:r w:rsidR="00E25479">
              <w:rPr>
                <w:b/>
                <w:sz w:val="24"/>
                <w:szCs w:val="24"/>
              </w:rPr>
            </w:r>
            <w:r w:rsidR="00E25479">
              <w:rPr>
                <w:b/>
                <w:sz w:val="24"/>
                <w:szCs w:val="24"/>
              </w:rPr>
              <w:fldChar w:fldCharType="separate"/>
            </w:r>
            <w:r w:rsidR="00011593">
              <w:rPr>
                <w:b/>
                <w:sz w:val="24"/>
                <w:szCs w:val="24"/>
              </w:rPr>
              <w:fldChar w:fldCharType="end"/>
            </w:r>
            <w:bookmarkEnd w:id="15"/>
          </w:p>
        </w:tc>
      </w:tr>
      <w:tr w:rsidR="007F716F" w:rsidRPr="00707B99" w14:paraId="37786286" w14:textId="77777777" w:rsidTr="005803C2">
        <w:trPr>
          <w:trHeight w:val="218"/>
        </w:trPr>
        <w:tc>
          <w:tcPr>
            <w:tcW w:w="9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73FA8B75" w14:textId="77777777" w:rsidR="007F716F" w:rsidRPr="00ED2B74" w:rsidRDefault="007F716F" w:rsidP="002A45BC">
            <w:pPr>
              <w:tabs>
                <w:tab w:val="left" w:pos="4950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NOTE</w:t>
            </w:r>
          </w:p>
        </w:tc>
        <w:tc>
          <w:tcPr>
            <w:tcW w:w="915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C4F1AD" w14:textId="77777777" w:rsidR="007F716F" w:rsidRPr="00ED2B74" w:rsidRDefault="007C06A5" w:rsidP="00937154">
            <w:pPr>
              <w:spacing w:line="240" w:lineRule="auto"/>
              <w:rPr>
                <w:b/>
              </w:rPr>
            </w:pPr>
            <w:bookmarkStart w:id="16" w:name="Testo22"/>
            <w:r>
              <w:rPr>
                <w:b/>
              </w:rPr>
              <w:t xml:space="preserve"> </w:t>
            </w:r>
            <w:bookmarkEnd w:id="16"/>
            <w:r w:rsidR="00011593">
              <w:rPr>
                <w:b/>
              </w:rPr>
              <w:fldChar w:fldCharType="begin">
                <w:ffData>
                  <w:name w:val="NOTE"/>
                  <w:enabled/>
                  <w:calcOnExit w:val="0"/>
                  <w:textInput/>
                </w:ffData>
              </w:fldChar>
            </w:r>
            <w:bookmarkStart w:id="17" w:name="NOTE"/>
            <w:r w:rsidR="00011593">
              <w:rPr>
                <w:b/>
              </w:rPr>
              <w:instrText xml:space="preserve"> FORMTEXT </w:instrText>
            </w:r>
            <w:r w:rsidR="00011593">
              <w:rPr>
                <w:b/>
              </w:rPr>
            </w:r>
            <w:r w:rsidR="00011593">
              <w:rPr>
                <w:b/>
              </w:rPr>
              <w:fldChar w:fldCharType="separate"/>
            </w:r>
            <w:r w:rsidR="00011593">
              <w:rPr>
                <w:b/>
                <w:noProof/>
              </w:rPr>
              <w:t> </w:t>
            </w:r>
            <w:r w:rsidR="00011593">
              <w:rPr>
                <w:b/>
                <w:noProof/>
              </w:rPr>
              <w:t> </w:t>
            </w:r>
            <w:r w:rsidR="00011593">
              <w:rPr>
                <w:b/>
                <w:noProof/>
              </w:rPr>
              <w:t> </w:t>
            </w:r>
            <w:r w:rsidR="00011593">
              <w:rPr>
                <w:b/>
                <w:noProof/>
              </w:rPr>
              <w:t> </w:t>
            </w:r>
            <w:r w:rsidR="00011593">
              <w:rPr>
                <w:b/>
                <w:noProof/>
              </w:rPr>
              <w:t> </w:t>
            </w:r>
            <w:r w:rsidR="00011593">
              <w:rPr>
                <w:b/>
              </w:rPr>
              <w:fldChar w:fldCharType="end"/>
            </w:r>
            <w:bookmarkEnd w:id="17"/>
          </w:p>
        </w:tc>
      </w:tr>
      <w:tr w:rsidR="007F716F" w:rsidRPr="00707B99" w14:paraId="0F7515ED" w14:textId="77777777" w:rsidTr="005803C2">
        <w:trPr>
          <w:trHeight w:val="218"/>
        </w:trPr>
        <w:tc>
          <w:tcPr>
            <w:tcW w:w="912" w:type="dxa"/>
            <w:tcBorders>
              <w:top w:val="single" w:sz="4" w:space="0" w:color="auto"/>
              <w:right w:val="nil"/>
            </w:tcBorders>
            <w:vAlign w:val="center"/>
          </w:tcPr>
          <w:p w14:paraId="20687F14" w14:textId="77777777" w:rsidR="007F716F" w:rsidRPr="00707B99" w:rsidRDefault="007F716F" w:rsidP="002041C9">
            <w:pPr>
              <w:spacing w:line="240" w:lineRule="auto"/>
            </w:pPr>
            <w:r w:rsidRPr="00707B99">
              <w:rPr>
                <w:b/>
              </w:rPr>
              <w:t>Data</w:t>
            </w:r>
          </w:p>
        </w:tc>
        <w:tc>
          <w:tcPr>
            <w:tcW w:w="2307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3DFF848" w14:textId="77777777" w:rsidR="007F716F" w:rsidRPr="00707B99" w:rsidRDefault="007C06A5" w:rsidP="000253E0">
            <w:pPr>
              <w:spacing w:line="240" w:lineRule="auto"/>
            </w:pPr>
            <w:bookmarkStart w:id="18" w:name="Testo24"/>
            <w:r>
              <w:t xml:space="preserve"> </w:t>
            </w:r>
            <w:bookmarkEnd w:id="18"/>
            <w:r w:rsidR="000253E0">
              <w:fldChar w:fldCharType="begin">
                <w:ffData>
                  <w:name w:val="DATA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bookmarkStart w:id="19" w:name="DATA"/>
            <w:r w:rsidR="000253E0">
              <w:instrText xml:space="preserve"> FORMTEXT </w:instrText>
            </w:r>
            <w:r w:rsidR="000253E0">
              <w:fldChar w:fldCharType="separate"/>
            </w:r>
            <w:r w:rsidR="000253E0">
              <w:rPr>
                <w:noProof/>
              </w:rPr>
              <w:t> </w:t>
            </w:r>
            <w:r w:rsidR="000253E0">
              <w:rPr>
                <w:noProof/>
              </w:rPr>
              <w:t> </w:t>
            </w:r>
            <w:r w:rsidR="000253E0">
              <w:rPr>
                <w:noProof/>
              </w:rPr>
              <w:t> </w:t>
            </w:r>
            <w:r w:rsidR="000253E0">
              <w:rPr>
                <w:noProof/>
              </w:rPr>
              <w:t> </w:t>
            </w:r>
            <w:r w:rsidR="000253E0">
              <w:rPr>
                <w:noProof/>
              </w:rPr>
              <w:t> </w:t>
            </w:r>
            <w:r w:rsidR="000253E0">
              <w:fldChar w:fldCharType="end"/>
            </w:r>
            <w:bookmarkEnd w:id="19"/>
          </w:p>
        </w:tc>
        <w:tc>
          <w:tcPr>
            <w:tcW w:w="1133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244D014" w14:textId="77777777" w:rsidR="007F716F" w:rsidRPr="00707B99" w:rsidRDefault="007F716F" w:rsidP="002041C9">
            <w:pPr>
              <w:spacing w:line="240" w:lineRule="auto"/>
              <w:jc w:val="center"/>
            </w:pPr>
            <w:r w:rsidRPr="00707B99">
              <w:rPr>
                <w:b/>
              </w:rPr>
              <w:t>Tecnico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4EF54A6" w14:textId="66568FE2" w:rsidR="007F716F" w:rsidRPr="00707B99" w:rsidRDefault="007C06A5" w:rsidP="000253E0">
            <w:pPr>
              <w:spacing w:line="240" w:lineRule="auto"/>
            </w:pPr>
            <w:r>
              <w:t xml:space="preserve"> </w:t>
            </w:r>
            <w:r w:rsidR="00DF3E23">
              <w:fldChar w:fldCharType="begin">
                <w:ffData>
                  <w:name w:val="TECNICO"/>
                  <w:enabled/>
                  <w:calcOnExit w:val="0"/>
                  <w:textInput/>
                </w:ffData>
              </w:fldChar>
            </w:r>
            <w:bookmarkStart w:id="20" w:name="TECNICO"/>
            <w:r w:rsidR="00DF3E23">
              <w:instrText xml:space="preserve"> FORMTEXT </w:instrText>
            </w:r>
            <w:r w:rsidR="00DF3E23">
              <w:fldChar w:fldCharType="separate"/>
            </w:r>
            <w:r w:rsidR="00DF3E23">
              <w:rPr>
                <w:noProof/>
              </w:rPr>
              <w:t> </w:t>
            </w:r>
            <w:r w:rsidR="00DF3E23">
              <w:rPr>
                <w:noProof/>
              </w:rPr>
              <w:t> </w:t>
            </w:r>
            <w:r w:rsidR="00DF3E23">
              <w:rPr>
                <w:noProof/>
              </w:rPr>
              <w:t> </w:t>
            </w:r>
            <w:r w:rsidR="00DF3E23">
              <w:rPr>
                <w:noProof/>
              </w:rPr>
              <w:t> </w:t>
            </w:r>
            <w:r w:rsidR="00DF3E23">
              <w:rPr>
                <w:noProof/>
              </w:rPr>
              <w:t> </w:t>
            </w:r>
            <w:r w:rsidR="00DF3E23">
              <w:fldChar w:fldCharType="end"/>
            </w:r>
            <w:bookmarkEnd w:id="20"/>
          </w:p>
        </w:tc>
        <w:tc>
          <w:tcPr>
            <w:tcW w:w="3654" w:type="dxa"/>
            <w:gridSpan w:val="3"/>
            <w:tcBorders>
              <w:top w:val="single" w:sz="4" w:space="0" w:color="auto"/>
              <w:left w:val="nil"/>
            </w:tcBorders>
            <w:vAlign w:val="center"/>
          </w:tcPr>
          <w:p w14:paraId="2C8F45CA" w14:textId="77777777" w:rsidR="007F716F" w:rsidRPr="00707B99" w:rsidRDefault="007F716F" w:rsidP="002041C9">
            <w:pPr>
              <w:spacing w:line="240" w:lineRule="auto"/>
            </w:pPr>
            <w:r w:rsidRPr="00707B99">
              <w:rPr>
                <w:b/>
              </w:rPr>
              <w:t>Firma</w:t>
            </w:r>
          </w:p>
        </w:tc>
      </w:tr>
    </w:tbl>
    <w:p w14:paraId="19D6D9C6" w14:textId="77777777" w:rsidR="007F716F" w:rsidRDefault="007F716F"/>
    <w:p w14:paraId="626D4F01" w14:textId="77777777" w:rsidR="005B3863" w:rsidRDefault="005B3863"/>
    <w:p w14:paraId="167CBD8C" w14:textId="77777777" w:rsidR="005B3863" w:rsidRPr="00EC2F07" w:rsidRDefault="005B3863">
      <w:r>
        <w:br w:type="page"/>
      </w:r>
    </w:p>
    <w:tbl>
      <w:tblPr>
        <w:tblW w:w="1006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689"/>
        <w:gridCol w:w="430"/>
        <w:gridCol w:w="1260"/>
        <w:gridCol w:w="1690"/>
        <w:gridCol w:w="1690"/>
        <w:gridCol w:w="854"/>
        <w:gridCol w:w="845"/>
        <w:gridCol w:w="845"/>
        <w:gridCol w:w="763"/>
      </w:tblGrid>
      <w:tr w:rsidR="0031440A" w:rsidRPr="00707B99" w14:paraId="37CBB99D" w14:textId="77777777" w:rsidTr="0031440A">
        <w:trPr>
          <w:trHeight w:val="218"/>
        </w:trPr>
        <w:tc>
          <w:tcPr>
            <w:tcW w:w="10066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A8051B7" w14:textId="77777777" w:rsidR="0031440A" w:rsidRDefault="0031440A" w:rsidP="00CE4FCC">
            <w:pPr>
              <w:tabs>
                <w:tab w:val="left" w:pos="4950"/>
              </w:tabs>
              <w:spacing w:line="240" w:lineRule="auto"/>
              <w:jc w:val="center"/>
            </w:pPr>
          </w:p>
        </w:tc>
      </w:tr>
      <w:tr w:rsidR="00147BE4" w:rsidRPr="00707B99" w14:paraId="1B70A113" w14:textId="77777777" w:rsidTr="0031440A">
        <w:trPr>
          <w:trHeight w:val="218"/>
        </w:trPr>
        <w:tc>
          <w:tcPr>
            <w:tcW w:w="1006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14:paraId="1D9C979A" w14:textId="77777777" w:rsidR="00147BE4" w:rsidRPr="002E4E34" w:rsidRDefault="005B3863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32"/>
                <w:szCs w:val="32"/>
              </w:rPr>
            </w:pPr>
            <w:r>
              <w:br w:type="page"/>
            </w:r>
            <w:r w:rsidR="00147BE4" w:rsidRPr="002E4E34">
              <w:rPr>
                <w:b/>
                <w:sz w:val="32"/>
                <w:szCs w:val="32"/>
              </w:rPr>
              <w:t xml:space="preserve">VERIFICA </w:t>
            </w:r>
            <w:r w:rsidR="00147BE4">
              <w:rPr>
                <w:b/>
                <w:sz w:val="32"/>
                <w:szCs w:val="32"/>
              </w:rPr>
              <w:t>ELETTROCARDIOGRAFO</w:t>
            </w:r>
          </w:p>
        </w:tc>
      </w:tr>
      <w:tr w:rsidR="005B3863" w:rsidRPr="00707B99" w14:paraId="12CE5DA4" w14:textId="77777777" w:rsidTr="0031440A">
        <w:tblPrEx>
          <w:tblLook w:val="04A0" w:firstRow="1" w:lastRow="0" w:firstColumn="1" w:lastColumn="0" w:noHBand="0" w:noVBand="1"/>
        </w:tblPrEx>
        <w:trPr>
          <w:trHeight w:val="218"/>
        </w:trPr>
        <w:tc>
          <w:tcPr>
            <w:tcW w:w="10065" w:type="dxa"/>
            <w:gridSpan w:val="9"/>
            <w:tcBorders>
              <w:left w:val="nil"/>
              <w:bottom w:val="nil"/>
              <w:right w:val="nil"/>
            </w:tcBorders>
          </w:tcPr>
          <w:p w14:paraId="4AE01D3C" w14:textId="77777777" w:rsidR="005B3863" w:rsidRPr="00707B99" w:rsidRDefault="005B3863" w:rsidP="00707B99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5B3863" w:rsidRPr="00707B99" w14:paraId="04D3383B" w14:textId="77777777" w:rsidTr="0031440A">
        <w:tblPrEx>
          <w:tblLook w:val="04A0" w:firstRow="1" w:lastRow="0" w:firstColumn="1" w:lastColumn="0" w:noHBand="0" w:noVBand="1"/>
        </w:tblPrEx>
        <w:trPr>
          <w:trHeight w:val="218"/>
        </w:trPr>
        <w:tc>
          <w:tcPr>
            <w:tcW w:w="10065" w:type="dxa"/>
            <w:gridSpan w:val="9"/>
            <w:tcBorders>
              <w:bottom w:val="single" w:sz="4" w:space="0" w:color="auto"/>
            </w:tcBorders>
            <w:shd w:val="clear" w:color="auto" w:fill="B8CCE4"/>
          </w:tcPr>
          <w:p w14:paraId="11EB2410" w14:textId="77777777" w:rsidR="005B3863" w:rsidRPr="00707B99" w:rsidRDefault="005B3863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STRUMENTAZIONE USATA PER IL CONTROLLO</w:t>
            </w:r>
          </w:p>
        </w:tc>
      </w:tr>
      <w:tr w:rsidR="005B3863" w:rsidRPr="00707B99" w14:paraId="382D5940" w14:textId="77777777" w:rsidTr="0031440A">
        <w:tblPrEx>
          <w:tblLook w:val="04A0" w:firstRow="1" w:lastRow="0" w:firstColumn="1" w:lastColumn="0" w:noHBand="0" w:noVBand="1"/>
        </w:tblPrEx>
        <w:trPr>
          <w:trHeight w:val="218"/>
        </w:trPr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20EEAD" w14:textId="77777777" w:rsidR="005B3863" w:rsidRPr="00707B99" w:rsidRDefault="005B3863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Produttore</w:t>
            </w:r>
          </w:p>
        </w:tc>
        <w:tc>
          <w:tcPr>
            <w:tcW w:w="16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712204" w14:textId="77777777" w:rsidR="005B3863" w:rsidRPr="000A63A4" w:rsidRDefault="005B3863" w:rsidP="00CE4FCC">
            <w:pPr>
              <w:spacing w:line="240" w:lineRule="auto"/>
            </w:pPr>
            <w:r w:rsidRPr="000A63A4">
              <w:t>FLUKE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732ABA7" w14:textId="77777777" w:rsidR="005B3863" w:rsidRPr="00707B99" w:rsidRDefault="005B3863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Modello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EFE1FD" w14:textId="77777777" w:rsidR="005B3863" w:rsidRPr="000A63A4" w:rsidRDefault="005B3863" w:rsidP="00CE4FCC">
            <w:pPr>
              <w:spacing w:line="240" w:lineRule="auto"/>
            </w:pPr>
            <w:r w:rsidRPr="000A63A4">
              <w:t>PS420</w:t>
            </w:r>
          </w:p>
        </w:tc>
        <w:tc>
          <w:tcPr>
            <w:tcW w:w="16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6BD62DA" w14:textId="77777777" w:rsidR="005B3863" w:rsidRPr="00707B99" w:rsidRDefault="005B3863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S/N</w:t>
            </w:r>
          </w:p>
        </w:tc>
        <w:tc>
          <w:tcPr>
            <w:tcW w:w="16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862B05" w14:textId="77777777" w:rsidR="005B3863" w:rsidRPr="000A63A4" w:rsidRDefault="005B3863" w:rsidP="00CE4FCC">
            <w:pPr>
              <w:spacing w:line="240" w:lineRule="auto"/>
            </w:pPr>
            <w:r w:rsidRPr="000A63A4">
              <w:t>1624026</w:t>
            </w:r>
          </w:p>
        </w:tc>
      </w:tr>
      <w:tr w:rsidR="005B3863" w:rsidRPr="00707B99" w14:paraId="4327FF38" w14:textId="77777777" w:rsidTr="0031440A">
        <w:tblPrEx>
          <w:tblLook w:val="04A0" w:firstRow="1" w:lastRow="0" w:firstColumn="1" w:lastColumn="0" w:noHBand="0" w:noVBand="1"/>
        </w:tblPrEx>
        <w:trPr>
          <w:trHeight w:val="218"/>
        </w:trPr>
        <w:tc>
          <w:tcPr>
            <w:tcW w:w="1006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C5BE72" w14:textId="77777777" w:rsidR="005B3863" w:rsidRPr="00707B99" w:rsidRDefault="005B3863" w:rsidP="00707B99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5B3863" w:rsidRPr="00707B99" w14:paraId="1B591D5F" w14:textId="77777777" w:rsidTr="0031440A">
        <w:tblPrEx>
          <w:tblLook w:val="04A0" w:firstRow="1" w:lastRow="0" w:firstColumn="1" w:lastColumn="0" w:noHBand="0" w:noVBand="1"/>
        </w:tblPrEx>
        <w:trPr>
          <w:trHeight w:val="218"/>
        </w:trPr>
        <w:tc>
          <w:tcPr>
            <w:tcW w:w="10065" w:type="dxa"/>
            <w:gridSpan w:val="9"/>
            <w:shd w:val="clear" w:color="auto" w:fill="B8CCE4"/>
          </w:tcPr>
          <w:p w14:paraId="7076DF15" w14:textId="77777777" w:rsidR="005B3863" w:rsidRPr="00707B99" w:rsidRDefault="005B3863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RIFERIMENTI NORMATIVI-PROCEDURE</w:t>
            </w:r>
          </w:p>
        </w:tc>
      </w:tr>
      <w:tr w:rsidR="005B3863" w:rsidRPr="00707B99" w14:paraId="0E515486" w14:textId="77777777" w:rsidTr="0031440A">
        <w:tblPrEx>
          <w:tblLook w:val="04A0" w:firstRow="1" w:lastRow="0" w:firstColumn="1" w:lastColumn="0" w:noHBand="0" w:noVBand="1"/>
        </w:tblPrEx>
        <w:trPr>
          <w:trHeight w:val="218"/>
        </w:trPr>
        <w:tc>
          <w:tcPr>
            <w:tcW w:w="2119" w:type="dxa"/>
            <w:gridSpan w:val="2"/>
            <w:tcBorders>
              <w:bottom w:val="single" w:sz="4" w:space="0" w:color="000000"/>
            </w:tcBorders>
          </w:tcPr>
          <w:p w14:paraId="44C878FD" w14:textId="77777777" w:rsidR="005B3863" w:rsidRPr="00707B99" w:rsidRDefault="005B3863" w:rsidP="00CE4FCC">
            <w:pPr>
              <w:spacing w:line="240" w:lineRule="auto"/>
              <w:rPr>
                <w:b/>
              </w:rPr>
            </w:pPr>
            <w:r w:rsidRPr="00707B99">
              <w:rPr>
                <w:b/>
              </w:rPr>
              <w:t>Norme/Procedure:</w:t>
            </w:r>
          </w:p>
        </w:tc>
        <w:tc>
          <w:tcPr>
            <w:tcW w:w="7946" w:type="dxa"/>
            <w:gridSpan w:val="7"/>
            <w:tcBorders>
              <w:bottom w:val="single" w:sz="4" w:space="0" w:color="000000"/>
            </w:tcBorders>
          </w:tcPr>
          <w:p w14:paraId="59D65395" w14:textId="77777777" w:rsidR="005B3863" w:rsidRPr="00707B99" w:rsidRDefault="005B3863" w:rsidP="00CE4FCC">
            <w:pPr>
              <w:spacing w:line="240" w:lineRule="auto"/>
            </w:pPr>
            <w:r>
              <w:t>CEI 62-76/AMS-MOD-PROVECG1</w:t>
            </w:r>
          </w:p>
        </w:tc>
      </w:tr>
      <w:tr w:rsidR="005B3863" w:rsidRPr="00707B99" w14:paraId="46CCE040" w14:textId="77777777" w:rsidTr="0031440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10065" w:type="dxa"/>
            <w:gridSpan w:val="9"/>
            <w:tcBorders>
              <w:left w:val="nil"/>
              <w:bottom w:val="nil"/>
              <w:right w:val="nil"/>
            </w:tcBorders>
          </w:tcPr>
          <w:p w14:paraId="6124408A" w14:textId="77777777" w:rsidR="005B3863" w:rsidRPr="00707B99" w:rsidRDefault="005B3863" w:rsidP="00707B99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5B3863" w:rsidRPr="00707B99" w14:paraId="3D2568F4" w14:textId="77777777" w:rsidTr="0031440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shd w:val="clear" w:color="auto" w:fill="B8CCE4"/>
          </w:tcPr>
          <w:p w14:paraId="3CC3C33A" w14:textId="77777777" w:rsidR="005B3863" w:rsidRPr="00707B99" w:rsidRDefault="005B3863" w:rsidP="00707B9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ab/>
              <w:t>CONTROLLO VISIVO/FUNZIONALE</w:t>
            </w:r>
            <w:r>
              <w:rPr>
                <w:b/>
                <w:sz w:val="24"/>
                <w:szCs w:val="24"/>
              </w:rPr>
              <w:t xml:space="preserve"> ELETTROCARDIOGRAFO</w:t>
            </w:r>
          </w:p>
        </w:tc>
      </w:tr>
      <w:tr w:rsidR="005B3863" w:rsidRPr="00707B99" w14:paraId="37C946EB" w14:textId="77777777" w:rsidTr="0031440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F382D28" w14:textId="77777777" w:rsidR="005B3863" w:rsidRPr="00707B99" w:rsidRDefault="005B3863" w:rsidP="00707B99">
            <w:pPr>
              <w:spacing w:line="240" w:lineRule="auto"/>
              <w:rPr>
                <w:b/>
              </w:rPr>
            </w:pPr>
          </w:p>
        </w:tc>
        <w:tc>
          <w:tcPr>
            <w:tcW w:w="845" w:type="dxa"/>
            <w:tcBorders>
              <w:bottom w:val="single" w:sz="4" w:space="0" w:color="000000"/>
            </w:tcBorders>
            <w:shd w:val="clear" w:color="auto" w:fill="B8CCE4"/>
            <w:vAlign w:val="center"/>
          </w:tcPr>
          <w:p w14:paraId="0929538B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OK</w:t>
            </w:r>
          </w:p>
        </w:tc>
        <w:tc>
          <w:tcPr>
            <w:tcW w:w="845" w:type="dxa"/>
            <w:tcBorders>
              <w:bottom w:val="single" w:sz="4" w:space="0" w:color="000000"/>
            </w:tcBorders>
            <w:shd w:val="clear" w:color="auto" w:fill="B8CCE4"/>
            <w:vAlign w:val="center"/>
          </w:tcPr>
          <w:p w14:paraId="1176A037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KO</w:t>
            </w:r>
          </w:p>
        </w:tc>
        <w:tc>
          <w:tcPr>
            <w:tcW w:w="762" w:type="dxa"/>
            <w:tcBorders>
              <w:bottom w:val="single" w:sz="4" w:space="0" w:color="000000"/>
            </w:tcBorders>
            <w:shd w:val="clear" w:color="auto" w:fill="B8CCE4"/>
            <w:vAlign w:val="center"/>
          </w:tcPr>
          <w:p w14:paraId="0EED119C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</w:tr>
      <w:tr w:rsidR="005B3863" w:rsidRPr="00707B99" w14:paraId="031B4CFC" w14:textId="77777777" w:rsidTr="0031440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6"/>
            <w:tcBorders>
              <w:bottom w:val="single" w:sz="4" w:space="0" w:color="000000"/>
            </w:tcBorders>
            <w:vAlign w:val="center"/>
          </w:tcPr>
          <w:p w14:paraId="3FB27685" w14:textId="77777777" w:rsidR="005B3863" w:rsidRPr="00707B99" w:rsidRDefault="005B3863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Integrità cavo paziente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3C799B4B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204750F5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762" w:type="dxa"/>
            <w:shd w:val="clear" w:color="auto" w:fill="auto"/>
            <w:vAlign w:val="center"/>
          </w:tcPr>
          <w:p w14:paraId="6AF99022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5B3863" w:rsidRPr="00707B99" w14:paraId="2F19AEB3" w14:textId="77777777" w:rsidTr="0031440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96510ED" w14:textId="77777777" w:rsidR="005B3863" w:rsidRDefault="005B3863" w:rsidP="00707B9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Funzionalità filtro muscolare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4547227A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55026CA6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762" w:type="dxa"/>
            <w:shd w:val="clear" w:color="auto" w:fill="auto"/>
            <w:vAlign w:val="center"/>
          </w:tcPr>
          <w:p w14:paraId="590EFD56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5B3863" w:rsidRPr="00707B99" w14:paraId="0B4830B1" w14:textId="77777777" w:rsidTr="0031440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7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74FD66F" w14:textId="77777777" w:rsidR="005B3863" w:rsidRDefault="005B3863" w:rsidP="00707B9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Funzionalità filtro rete 50Hz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1CE205CA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2604E955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762" w:type="dxa"/>
            <w:shd w:val="clear" w:color="auto" w:fill="auto"/>
            <w:vAlign w:val="center"/>
          </w:tcPr>
          <w:p w14:paraId="25781847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</w:tbl>
    <w:p w14:paraId="6B80A20E" w14:textId="77777777" w:rsidR="005B3863" w:rsidRDefault="005B3863"/>
    <w:p w14:paraId="40D5F649" w14:textId="77777777" w:rsidR="005B3863" w:rsidRDefault="005B3863"/>
    <w:tbl>
      <w:tblPr>
        <w:tblW w:w="1006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2"/>
        <w:gridCol w:w="754"/>
        <w:gridCol w:w="2436"/>
        <w:gridCol w:w="330"/>
        <w:gridCol w:w="1235"/>
        <w:gridCol w:w="1197"/>
        <w:gridCol w:w="786"/>
        <w:gridCol w:w="1645"/>
      </w:tblGrid>
      <w:tr w:rsidR="005B3863" w:rsidRPr="00707B99" w14:paraId="63A79F79" w14:textId="77777777" w:rsidTr="0031440A">
        <w:trPr>
          <w:trHeight w:val="215"/>
        </w:trPr>
        <w:tc>
          <w:tcPr>
            <w:tcW w:w="100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14:paraId="6B562A74" w14:textId="77777777" w:rsidR="005B3863" w:rsidRPr="00707B99" w:rsidRDefault="005B3863" w:rsidP="00707B9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ab/>
              <w:t xml:space="preserve">CONTROLLO </w:t>
            </w:r>
            <w:r>
              <w:rPr>
                <w:b/>
                <w:sz w:val="24"/>
                <w:szCs w:val="24"/>
              </w:rPr>
              <w:t xml:space="preserve">FREQUENZA CARDIACA </w:t>
            </w:r>
            <w:r w:rsidRPr="009B7CE7">
              <w:rPr>
                <w:b/>
              </w:rPr>
              <w:t>(BPM)</w:t>
            </w:r>
          </w:p>
        </w:tc>
      </w:tr>
      <w:tr w:rsidR="005B3863" w:rsidRPr="00707B99" w14:paraId="6EF9509C" w14:textId="77777777" w:rsidTr="0031440A">
        <w:trPr>
          <w:trHeight w:val="215"/>
        </w:trPr>
        <w:tc>
          <w:tcPr>
            <w:tcW w:w="2436" w:type="dxa"/>
            <w:gridSpan w:val="2"/>
            <w:tcBorders>
              <w:top w:val="single" w:sz="4" w:space="0" w:color="auto"/>
            </w:tcBorders>
            <w:shd w:val="clear" w:color="auto" w:fill="B8CCE4"/>
            <w:vAlign w:val="center"/>
          </w:tcPr>
          <w:p w14:paraId="309DBE33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FREQ IMPOSTATA </w:t>
            </w:r>
          </w:p>
        </w:tc>
        <w:tc>
          <w:tcPr>
            <w:tcW w:w="2436" w:type="dxa"/>
            <w:tcBorders>
              <w:top w:val="single" w:sz="4" w:space="0" w:color="auto"/>
            </w:tcBorders>
            <w:shd w:val="clear" w:color="auto" w:fill="B8CCE4"/>
            <w:vAlign w:val="center"/>
          </w:tcPr>
          <w:p w14:paraId="2E966AD1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FREQ MISURATA </w:t>
            </w:r>
          </w:p>
        </w:tc>
        <w:tc>
          <w:tcPr>
            <w:tcW w:w="330" w:type="dxa"/>
            <w:vMerge w:val="restart"/>
            <w:tcBorders>
              <w:top w:val="single" w:sz="4" w:space="0" w:color="auto"/>
            </w:tcBorders>
            <w:shd w:val="clear" w:color="auto" w:fill="B8CCE4"/>
            <w:vAlign w:val="center"/>
          </w:tcPr>
          <w:p w14:paraId="5B8CA7EB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432" w:type="dxa"/>
            <w:gridSpan w:val="2"/>
            <w:tcBorders>
              <w:top w:val="single" w:sz="4" w:space="0" w:color="auto"/>
            </w:tcBorders>
            <w:shd w:val="clear" w:color="auto" w:fill="B8CCE4"/>
            <w:vAlign w:val="center"/>
          </w:tcPr>
          <w:p w14:paraId="3E12D3F6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FREQ IMPOSTATA</w:t>
            </w:r>
          </w:p>
        </w:tc>
        <w:tc>
          <w:tcPr>
            <w:tcW w:w="2431" w:type="dxa"/>
            <w:gridSpan w:val="2"/>
            <w:tcBorders>
              <w:top w:val="single" w:sz="4" w:space="0" w:color="auto"/>
            </w:tcBorders>
            <w:shd w:val="clear" w:color="auto" w:fill="B8CCE4"/>
            <w:vAlign w:val="center"/>
          </w:tcPr>
          <w:p w14:paraId="735A6C4A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FREQ MISURATA</w:t>
            </w:r>
          </w:p>
        </w:tc>
      </w:tr>
      <w:tr w:rsidR="005B3863" w:rsidRPr="00707B99" w14:paraId="0528EDAF" w14:textId="77777777" w:rsidTr="0031440A">
        <w:trPr>
          <w:trHeight w:val="215"/>
        </w:trPr>
        <w:tc>
          <w:tcPr>
            <w:tcW w:w="243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966914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bookmarkStart w:id="21" w:name="Testo11"/>
        <w:tc>
          <w:tcPr>
            <w:tcW w:w="24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4A2092" w14:textId="77777777" w:rsidR="005B3863" w:rsidRPr="00B456A4" w:rsidRDefault="005B3863" w:rsidP="00743E4B">
            <w:pPr>
              <w:spacing w:line="240" w:lineRule="auto"/>
              <w:jc w:val="center"/>
            </w:pPr>
            <w:r w:rsidRPr="00B456A4">
              <w:fldChar w:fldCharType="begin">
                <w:ffData>
                  <w:name w:val="Testo11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r w:rsidRPr="00B456A4">
              <w:instrText xml:space="preserve"> FORMTEXT </w:instrText>
            </w:r>
            <w:r w:rsidRPr="00B456A4">
              <w:fldChar w:fldCharType="separate"/>
            </w:r>
            <w:r w:rsidR="00743E4B">
              <w:t> </w:t>
            </w:r>
            <w:r w:rsidR="00743E4B">
              <w:t> </w:t>
            </w:r>
            <w:r w:rsidR="00743E4B">
              <w:t> </w:t>
            </w:r>
            <w:r w:rsidR="00743E4B">
              <w:t> </w:t>
            </w:r>
            <w:r w:rsidR="00743E4B">
              <w:t> </w:t>
            </w:r>
            <w:r w:rsidRPr="00B456A4">
              <w:fldChar w:fldCharType="end"/>
            </w:r>
            <w:bookmarkEnd w:id="21"/>
          </w:p>
        </w:tc>
        <w:tc>
          <w:tcPr>
            <w:tcW w:w="330" w:type="dxa"/>
            <w:vMerge/>
            <w:shd w:val="clear" w:color="auto" w:fill="auto"/>
            <w:vAlign w:val="center"/>
          </w:tcPr>
          <w:p w14:paraId="3CD06811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43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23524A7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2431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BCBD14A" w14:textId="77777777" w:rsidR="005B3863" w:rsidRPr="00B456A4" w:rsidRDefault="005B3863" w:rsidP="00743E4B">
            <w:pPr>
              <w:spacing w:line="240" w:lineRule="auto"/>
              <w:jc w:val="center"/>
            </w:pPr>
            <w:r w:rsidRPr="00B456A4">
              <w:fldChar w:fldCharType="begin">
                <w:ffData>
                  <w:name w:val="Testo11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r w:rsidRPr="00B456A4">
              <w:instrText xml:space="preserve"> FORMTEXT </w:instrText>
            </w:r>
            <w:r w:rsidRPr="00B456A4">
              <w:fldChar w:fldCharType="separate"/>
            </w:r>
            <w:r w:rsidR="00743E4B">
              <w:t> </w:t>
            </w:r>
            <w:r w:rsidR="00743E4B">
              <w:t> </w:t>
            </w:r>
            <w:r w:rsidR="00743E4B">
              <w:t> </w:t>
            </w:r>
            <w:r w:rsidR="00743E4B">
              <w:t> </w:t>
            </w:r>
            <w:r w:rsidR="00743E4B">
              <w:t> </w:t>
            </w:r>
            <w:r w:rsidRPr="00B456A4">
              <w:fldChar w:fldCharType="end"/>
            </w:r>
          </w:p>
        </w:tc>
      </w:tr>
      <w:tr w:rsidR="005B3863" w:rsidRPr="00707B99" w14:paraId="6657E036" w14:textId="77777777" w:rsidTr="0031440A">
        <w:trPr>
          <w:trHeight w:val="215"/>
        </w:trPr>
        <w:tc>
          <w:tcPr>
            <w:tcW w:w="243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E331856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24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93952D6" w14:textId="77777777" w:rsidR="005B3863" w:rsidRPr="00B456A4" w:rsidRDefault="005B3863" w:rsidP="00743E4B">
            <w:pPr>
              <w:spacing w:line="240" w:lineRule="auto"/>
              <w:jc w:val="center"/>
            </w:pPr>
            <w:r w:rsidRPr="00B456A4">
              <w:fldChar w:fldCharType="begin">
                <w:ffData>
                  <w:name w:val="Testo11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r w:rsidRPr="00B456A4">
              <w:instrText xml:space="preserve"> FORMTEXT </w:instrText>
            </w:r>
            <w:r w:rsidRPr="00B456A4">
              <w:fldChar w:fldCharType="separate"/>
            </w:r>
            <w:r w:rsidR="00743E4B">
              <w:t> </w:t>
            </w:r>
            <w:r w:rsidR="00743E4B">
              <w:t> </w:t>
            </w:r>
            <w:r w:rsidR="00743E4B">
              <w:t> </w:t>
            </w:r>
            <w:r w:rsidR="00743E4B">
              <w:t> </w:t>
            </w:r>
            <w:r w:rsidR="00743E4B">
              <w:t> </w:t>
            </w:r>
            <w:r w:rsidRPr="00B456A4">
              <w:fldChar w:fldCharType="end"/>
            </w:r>
          </w:p>
        </w:tc>
        <w:tc>
          <w:tcPr>
            <w:tcW w:w="330" w:type="dxa"/>
            <w:vMerge/>
            <w:shd w:val="clear" w:color="auto" w:fill="auto"/>
            <w:vAlign w:val="center"/>
          </w:tcPr>
          <w:p w14:paraId="072BD368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43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759F354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120</w:t>
            </w:r>
          </w:p>
        </w:tc>
        <w:tc>
          <w:tcPr>
            <w:tcW w:w="2431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D8C059" w14:textId="77777777" w:rsidR="005B3863" w:rsidRPr="00B456A4" w:rsidRDefault="005B3863" w:rsidP="00743E4B">
            <w:pPr>
              <w:spacing w:line="240" w:lineRule="auto"/>
              <w:jc w:val="center"/>
            </w:pPr>
            <w:r w:rsidRPr="00B456A4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r w:rsidRPr="00B456A4">
              <w:instrText xml:space="preserve"> FORMTEXT </w:instrText>
            </w:r>
            <w:r w:rsidRPr="00B456A4">
              <w:fldChar w:fldCharType="separate"/>
            </w:r>
            <w:r w:rsidR="00743E4B">
              <w:t> </w:t>
            </w:r>
            <w:r w:rsidR="00743E4B">
              <w:t> </w:t>
            </w:r>
            <w:r w:rsidR="00743E4B">
              <w:t> </w:t>
            </w:r>
            <w:r w:rsidR="00743E4B">
              <w:t> </w:t>
            </w:r>
            <w:r w:rsidR="00743E4B">
              <w:t> </w:t>
            </w:r>
            <w:r w:rsidRPr="00B456A4">
              <w:fldChar w:fldCharType="end"/>
            </w:r>
          </w:p>
        </w:tc>
      </w:tr>
      <w:tr w:rsidR="005B3863" w:rsidRPr="00707B99" w14:paraId="0C255BA6" w14:textId="77777777" w:rsidTr="0031440A">
        <w:trPr>
          <w:trHeight w:val="215"/>
        </w:trPr>
        <w:tc>
          <w:tcPr>
            <w:tcW w:w="243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415534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180</w:t>
            </w:r>
          </w:p>
        </w:tc>
        <w:tc>
          <w:tcPr>
            <w:tcW w:w="24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96E80B5" w14:textId="77777777" w:rsidR="005B3863" w:rsidRPr="00B456A4" w:rsidRDefault="005B3863" w:rsidP="00743E4B">
            <w:pPr>
              <w:spacing w:line="240" w:lineRule="auto"/>
              <w:jc w:val="center"/>
            </w:pPr>
            <w:r w:rsidRPr="00B456A4">
              <w:fldChar w:fldCharType="begin">
                <w:ffData>
                  <w:name w:val="Testo11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r w:rsidRPr="00B456A4">
              <w:instrText xml:space="preserve"> FORMTEXT </w:instrText>
            </w:r>
            <w:r w:rsidRPr="00B456A4">
              <w:fldChar w:fldCharType="separate"/>
            </w:r>
            <w:r w:rsidR="00743E4B">
              <w:t> </w:t>
            </w:r>
            <w:r w:rsidR="00743E4B">
              <w:t> </w:t>
            </w:r>
            <w:r w:rsidR="00743E4B">
              <w:t> </w:t>
            </w:r>
            <w:r w:rsidR="00743E4B">
              <w:t> </w:t>
            </w:r>
            <w:r w:rsidR="00743E4B">
              <w:t> </w:t>
            </w:r>
            <w:r w:rsidRPr="00B456A4">
              <w:fldChar w:fldCharType="end"/>
            </w:r>
          </w:p>
        </w:tc>
        <w:tc>
          <w:tcPr>
            <w:tcW w:w="330" w:type="dxa"/>
            <w:vMerge/>
            <w:shd w:val="clear" w:color="auto" w:fill="auto"/>
            <w:vAlign w:val="center"/>
          </w:tcPr>
          <w:p w14:paraId="4F4C9145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43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76DE506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240</w:t>
            </w:r>
          </w:p>
        </w:tc>
        <w:tc>
          <w:tcPr>
            <w:tcW w:w="2431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DF7F2AA" w14:textId="77777777" w:rsidR="005B3863" w:rsidRPr="00B456A4" w:rsidRDefault="005B3863" w:rsidP="00743E4B">
            <w:pPr>
              <w:spacing w:line="240" w:lineRule="auto"/>
              <w:jc w:val="center"/>
            </w:pPr>
            <w:r w:rsidRPr="00B456A4">
              <w:fldChar w:fldCharType="begin">
                <w:ffData>
                  <w:name w:val="Testo11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r w:rsidRPr="00B456A4">
              <w:instrText xml:space="preserve"> FORMTEXT </w:instrText>
            </w:r>
            <w:r w:rsidRPr="00B456A4">
              <w:fldChar w:fldCharType="separate"/>
            </w:r>
            <w:r w:rsidR="00743E4B">
              <w:t> </w:t>
            </w:r>
            <w:r w:rsidR="00743E4B">
              <w:t> </w:t>
            </w:r>
            <w:r w:rsidR="00743E4B">
              <w:t> </w:t>
            </w:r>
            <w:r w:rsidR="00743E4B">
              <w:t> </w:t>
            </w:r>
            <w:r w:rsidR="00743E4B">
              <w:t> </w:t>
            </w:r>
            <w:r w:rsidRPr="00B456A4">
              <w:fldChar w:fldCharType="end"/>
            </w:r>
          </w:p>
        </w:tc>
      </w:tr>
      <w:tr w:rsidR="005B3863" w:rsidRPr="00707B99" w14:paraId="0BFEBD2A" w14:textId="77777777" w:rsidTr="0031440A">
        <w:trPr>
          <w:trHeight w:val="215"/>
        </w:trPr>
        <w:tc>
          <w:tcPr>
            <w:tcW w:w="100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99466" w14:textId="77777777" w:rsidR="005B3863" w:rsidRDefault="005B3863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B3863" w:rsidRPr="00707B99" w14:paraId="40158293" w14:textId="77777777" w:rsidTr="0031440A">
        <w:trPr>
          <w:trHeight w:val="215"/>
        </w:trPr>
        <w:tc>
          <w:tcPr>
            <w:tcW w:w="100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46AB98E6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CONTROLLO AMPIEZZA SEGNALE </w:t>
            </w:r>
            <w:r w:rsidRPr="009B7CE7">
              <w:rPr>
                <w:b/>
              </w:rPr>
              <w:t>(mV)</w:t>
            </w:r>
          </w:p>
        </w:tc>
      </w:tr>
      <w:tr w:rsidR="005B3863" w:rsidRPr="00707B99" w14:paraId="0AA8350F" w14:textId="77777777" w:rsidTr="0031440A">
        <w:trPr>
          <w:trHeight w:val="215"/>
        </w:trPr>
        <w:tc>
          <w:tcPr>
            <w:tcW w:w="24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143F2523" w14:textId="77777777" w:rsidR="005B3863" w:rsidRPr="00143B63" w:rsidRDefault="005B3863" w:rsidP="00CE4FCC">
            <w:pPr>
              <w:spacing w:line="240" w:lineRule="auto"/>
              <w:jc w:val="center"/>
              <w:rPr>
                <w:b/>
              </w:rPr>
            </w:pPr>
            <w:r w:rsidRPr="00143B63">
              <w:rPr>
                <w:b/>
              </w:rPr>
              <w:t>AMP IMPOSTATA</w:t>
            </w: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55805A20" w14:textId="77777777" w:rsidR="005B3863" w:rsidRPr="00143B63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AMP MISURATA</w:t>
            </w:r>
          </w:p>
        </w:tc>
        <w:tc>
          <w:tcPr>
            <w:tcW w:w="3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380E501F" w14:textId="77777777" w:rsidR="005B3863" w:rsidRPr="00143B63" w:rsidRDefault="005B3863" w:rsidP="00CE4FCC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18248E94" w14:textId="77777777" w:rsidR="005B3863" w:rsidRPr="00143B63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AMP IMPOSTATA</w:t>
            </w:r>
          </w:p>
        </w:tc>
        <w:tc>
          <w:tcPr>
            <w:tcW w:w="2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4D7E8B06" w14:textId="77777777" w:rsidR="005B3863" w:rsidRPr="00143B63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AMP MISURATA</w:t>
            </w:r>
          </w:p>
        </w:tc>
      </w:tr>
      <w:tr w:rsidR="005B3863" w:rsidRPr="00707B99" w14:paraId="314C2B02" w14:textId="77777777" w:rsidTr="0031440A">
        <w:trPr>
          <w:trHeight w:val="215"/>
        </w:trPr>
        <w:tc>
          <w:tcPr>
            <w:tcW w:w="24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825B0" w14:textId="77777777" w:rsidR="005B3863" w:rsidRPr="00B456A4" w:rsidRDefault="005B3863" w:rsidP="00CE4FCC">
            <w:pPr>
              <w:spacing w:line="240" w:lineRule="auto"/>
              <w:jc w:val="center"/>
              <w:rPr>
                <w:b/>
              </w:rPr>
            </w:pPr>
            <w:r w:rsidRPr="00B456A4">
              <w:rPr>
                <w:b/>
              </w:rPr>
              <w:t>0,5</w:t>
            </w:r>
          </w:p>
        </w:tc>
        <w:bookmarkStart w:id="22" w:name="Testo12"/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AB558" w14:textId="77777777" w:rsidR="005B3863" w:rsidRPr="00B456A4" w:rsidRDefault="005B3863" w:rsidP="00CE4FCC">
            <w:pPr>
              <w:spacing w:line="240" w:lineRule="auto"/>
              <w:jc w:val="center"/>
            </w:pPr>
            <w:r w:rsidRPr="00B456A4">
              <w:fldChar w:fldCharType="begin">
                <w:ffData>
                  <w:name w:val="Testo12"/>
                  <w:enabled/>
                  <w:calcOnExit w:val="0"/>
                  <w:textInput>
                    <w:type w:val="number"/>
                    <w:format w:val="0,0"/>
                  </w:textInput>
                </w:ffData>
              </w:fldChar>
            </w:r>
            <w:r w:rsidRPr="00B456A4">
              <w:instrText xml:space="preserve"> FORMTEXT </w:instrText>
            </w:r>
            <w:r w:rsidRPr="00B456A4">
              <w:fldChar w:fldCharType="separate"/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Pr="00B456A4">
              <w:fldChar w:fldCharType="end"/>
            </w:r>
            <w:bookmarkEnd w:id="22"/>
          </w:p>
        </w:tc>
        <w:tc>
          <w:tcPr>
            <w:tcW w:w="3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732BB3BA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AE0B3" w14:textId="77777777" w:rsidR="005B3863" w:rsidRPr="00B456A4" w:rsidRDefault="005B3863" w:rsidP="00CE4FCC">
            <w:pPr>
              <w:spacing w:line="240" w:lineRule="auto"/>
              <w:jc w:val="center"/>
              <w:rPr>
                <w:b/>
              </w:rPr>
            </w:pPr>
            <w:r w:rsidRPr="00B456A4">
              <w:rPr>
                <w:b/>
              </w:rPr>
              <w:t>1</w:t>
            </w:r>
          </w:p>
        </w:tc>
        <w:tc>
          <w:tcPr>
            <w:tcW w:w="2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B363A" w14:textId="77777777" w:rsidR="005B3863" w:rsidRPr="00B456A4" w:rsidRDefault="005B3863" w:rsidP="00CE4FCC">
            <w:pPr>
              <w:spacing w:line="240" w:lineRule="auto"/>
              <w:jc w:val="center"/>
            </w:pPr>
            <w:r w:rsidRPr="00B456A4">
              <w:fldChar w:fldCharType="begin">
                <w:ffData>
                  <w:name w:val="Testo12"/>
                  <w:enabled/>
                  <w:calcOnExit w:val="0"/>
                  <w:textInput>
                    <w:type w:val="number"/>
                    <w:format w:val="0,0"/>
                  </w:textInput>
                </w:ffData>
              </w:fldChar>
            </w:r>
            <w:r w:rsidRPr="00B456A4">
              <w:instrText xml:space="preserve"> FORMTEXT </w:instrText>
            </w:r>
            <w:r w:rsidRPr="00B456A4">
              <w:fldChar w:fldCharType="separate"/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Pr="00B456A4">
              <w:fldChar w:fldCharType="end"/>
            </w:r>
          </w:p>
        </w:tc>
      </w:tr>
      <w:tr w:rsidR="005B3863" w:rsidRPr="00707B99" w14:paraId="40D25B53" w14:textId="77777777" w:rsidTr="0031440A">
        <w:trPr>
          <w:trHeight w:val="215"/>
        </w:trPr>
        <w:tc>
          <w:tcPr>
            <w:tcW w:w="24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AC0B2" w14:textId="77777777" w:rsidR="005B3863" w:rsidRPr="00B456A4" w:rsidRDefault="005B3863" w:rsidP="00CE4FCC">
            <w:pPr>
              <w:spacing w:line="240" w:lineRule="auto"/>
              <w:jc w:val="center"/>
              <w:rPr>
                <w:b/>
              </w:rPr>
            </w:pPr>
            <w:r w:rsidRPr="00B456A4">
              <w:rPr>
                <w:b/>
              </w:rPr>
              <w:t>1,5</w:t>
            </w: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F45C0" w14:textId="77777777" w:rsidR="005B3863" w:rsidRPr="00B456A4" w:rsidRDefault="005B3863" w:rsidP="00CE4FCC">
            <w:pPr>
              <w:spacing w:line="240" w:lineRule="auto"/>
              <w:jc w:val="center"/>
            </w:pPr>
            <w:r w:rsidRPr="00B456A4">
              <w:fldChar w:fldCharType="begin">
                <w:ffData>
                  <w:name w:val="Testo12"/>
                  <w:enabled/>
                  <w:calcOnExit w:val="0"/>
                  <w:textInput>
                    <w:type w:val="number"/>
                    <w:format w:val="0,0"/>
                  </w:textInput>
                </w:ffData>
              </w:fldChar>
            </w:r>
            <w:r w:rsidRPr="00B456A4">
              <w:instrText xml:space="preserve"> FORMTEXT </w:instrText>
            </w:r>
            <w:r w:rsidRPr="00B456A4">
              <w:fldChar w:fldCharType="separate"/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Pr="00B456A4">
              <w:fldChar w:fldCharType="end"/>
            </w:r>
          </w:p>
        </w:tc>
        <w:tc>
          <w:tcPr>
            <w:tcW w:w="3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4D03D5D4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F0241" w14:textId="77777777" w:rsidR="005B3863" w:rsidRPr="00B456A4" w:rsidRDefault="005B3863" w:rsidP="00CE4FCC">
            <w:pPr>
              <w:spacing w:line="240" w:lineRule="auto"/>
              <w:jc w:val="center"/>
              <w:rPr>
                <w:b/>
              </w:rPr>
            </w:pPr>
            <w:r w:rsidRPr="00B456A4">
              <w:rPr>
                <w:b/>
              </w:rPr>
              <w:t>2</w:t>
            </w:r>
          </w:p>
        </w:tc>
        <w:tc>
          <w:tcPr>
            <w:tcW w:w="2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64217" w14:textId="77777777" w:rsidR="005B3863" w:rsidRPr="00B456A4" w:rsidRDefault="005B3863" w:rsidP="00CE4FCC">
            <w:pPr>
              <w:spacing w:line="240" w:lineRule="auto"/>
              <w:jc w:val="center"/>
            </w:pPr>
            <w:r w:rsidRPr="00B456A4">
              <w:fldChar w:fldCharType="begin">
                <w:ffData>
                  <w:name w:val="Testo12"/>
                  <w:enabled/>
                  <w:calcOnExit w:val="0"/>
                  <w:textInput>
                    <w:type w:val="number"/>
                    <w:format w:val="0,0"/>
                  </w:textInput>
                </w:ffData>
              </w:fldChar>
            </w:r>
            <w:r w:rsidRPr="00B456A4">
              <w:instrText xml:space="preserve"> FORMTEXT </w:instrText>
            </w:r>
            <w:r w:rsidRPr="00B456A4">
              <w:fldChar w:fldCharType="separate"/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="001F4D67">
              <w:rPr>
                <w:noProof/>
              </w:rPr>
              <w:t> </w:t>
            </w:r>
            <w:r w:rsidRPr="00B456A4">
              <w:fldChar w:fldCharType="end"/>
            </w:r>
          </w:p>
        </w:tc>
      </w:tr>
      <w:tr w:rsidR="005B3863" w:rsidRPr="00707B99" w14:paraId="02AAF994" w14:textId="77777777" w:rsidTr="0031440A">
        <w:trPr>
          <w:trHeight w:val="215"/>
        </w:trPr>
        <w:tc>
          <w:tcPr>
            <w:tcW w:w="643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6595D" w14:textId="77777777" w:rsidR="005B3863" w:rsidRPr="00707B99" w:rsidRDefault="005B3863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9F394C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6603C2" w14:textId="77777777" w:rsidR="005B3863" w:rsidRPr="00707B99" w:rsidRDefault="005B3863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B3863" w:rsidRPr="00707B99" w14:paraId="591DF0D3" w14:textId="77777777" w:rsidTr="0031440A">
        <w:trPr>
          <w:trHeight w:val="215"/>
        </w:trPr>
        <w:tc>
          <w:tcPr>
            <w:tcW w:w="64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74355CE8" w14:textId="77777777" w:rsidR="005B3863" w:rsidRPr="00707B99" w:rsidRDefault="005B3863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ESITO COMPLESSIVO DELLA PROVA</w:t>
            </w:r>
            <w:r w:rsidR="00147BE4">
              <w:rPr>
                <w:b/>
                <w:sz w:val="24"/>
                <w:szCs w:val="24"/>
              </w:rPr>
              <w:t xml:space="preserve"> ELETTROCARDIOGRAFO</w:t>
            </w:r>
          </w:p>
        </w:tc>
        <w:tc>
          <w:tcPr>
            <w:tcW w:w="3628" w:type="dxa"/>
            <w:gridSpan w:val="3"/>
            <w:tcBorders>
              <w:left w:val="single" w:sz="4" w:space="0" w:color="auto"/>
            </w:tcBorders>
          </w:tcPr>
          <w:p w14:paraId="3E3A2EB0" w14:textId="77777777" w:rsidR="005B3863" w:rsidRPr="00C12416" w:rsidRDefault="005B3863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>
                <w:ffData>
                  <w:name w:val="Elenco1"/>
                  <w:enabled/>
                  <w:calcOnExit w:val="0"/>
                  <w:ddList>
                    <w:listEntry w:val="        "/>
                    <w:listEntry w:val="CONFORME"/>
                    <w:listEntry w:val="CONFORME CON ANNOTAZIONE"/>
                    <w:listEntry w:val="NON CONFORME"/>
                  </w:ddList>
                </w:ffData>
              </w:fldChar>
            </w:r>
            <w:r>
              <w:rPr>
                <w:b/>
                <w:sz w:val="24"/>
                <w:szCs w:val="24"/>
              </w:rPr>
              <w:instrText xml:space="preserve"> FORMDROPDOWN </w:instrText>
            </w:r>
            <w:r w:rsidR="00E25479">
              <w:rPr>
                <w:b/>
                <w:sz w:val="24"/>
                <w:szCs w:val="24"/>
              </w:rPr>
            </w:r>
            <w:r w:rsidR="00E25479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 w:rsidR="005B3863" w:rsidRPr="00707B99" w14:paraId="1A47C567" w14:textId="77777777" w:rsidTr="0031440A">
        <w:trPr>
          <w:trHeight w:val="215"/>
        </w:trPr>
        <w:tc>
          <w:tcPr>
            <w:tcW w:w="16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6CACB527" w14:textId="77777777" w:rsidR="005B3863" w:rsidRPr="00707B99" w:rsidRDefault="005B3863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NOTE</w:t>
            </w:r>
          </w:p>
        </w:tc>
        <w:tc>
          <w:tcPr>
            <w:tcW w:w="8383" w:type="dxa"/>
            <w:gridSpan w:val="7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38AE8597" w14:textId="77777777" w:rsidR="005B3863" w:rsidRPr="00707B99" w:rsidRDefault="005B3863" w:rsidP="00AE4D43">
            <w:pPr>
              <w:spacing w:line="240" w:lineRule="auto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13"/>
                  <w:enabled/>
                  <w:calcOnExit w:val="0"/>
                  <w:textInput/>
                </w:ffData>
              </w:fldChar>
            </w:r>
            <w:bookmarkStart w:id="23" w:name="Testo13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AE4D43">
              <w:rPr>
                <w:b/>
                <w:noProof/>
              </w:rPr>
              <w:t> </w:t>
            </w:r>
            <w:r w:rsidR="00AE4D43">
              <w:rPr>
                <w:b/>
                <w:noProof/>
              </w:rPr>
              <w:t> </w:t>
            </w:r>
            <w:r w:rsidR="00AE4D43">
              <w:rPr>
                <w:b/>
                <w:noProof/>
              </w:rPr>
              <w:t> </w:t>
            </w:r>
            <w:r w:rsidR="00AE4D43">
              <w:rPr>
                <w:b/>
                <w:noProof/>
              </w:rPr>
              <w:t> </w:t>
            </w:r>
            <w:r w:rsidR="00AE4D43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23"/>
          </w:p>
        </w:tc>
      </w:tr>
    </w:tbl>
    <w:p w14:paraId="4E6CC833" w14:textId="77777777" w:rsidR="00147BE4" w:rsidRDefault="00147BE4" w:rsidP="00CE4FCC">
      <w:pPr>
        <w:spacing w:line="240" w:lineRule="auto"/>
      </w:pPr>
    </w:p>
    <w:p w14:paraId="3E4926D1" w14:textId="77777777" w:rsidR="005B3863" w:rsidRDefault="00147BE4" w:rsidP="00CE4FCC">
      <w:pPr>
        <w:spacing w:line="240" w:lineRule="auto"/>
      </w:pPr>
      <w:r>
        <w:br w:type="page"/>
      </w:r>
    </w:p>
    <w:tbl>
      <w:tblPr>
        <w:tblW w:w="10108" w:type="dxa"/>
        <w:tblInd w:w="-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2"/>
        <w:gridCol w:w="1711"/>
        <w:gridCol w:w="439"/>
        <w:gridCol w:w="394"/>
        <w:gridCol w:w="844"/>
        <w:gridCol w:w="1678"/>
        <w:gridCol w:w="1399"/>
        <w:gridCol w:w="278"/>
        <w:gridCol w:w="797"/>
        <w:gridCol w:w="42"/>
        <w:gridCol w:w="728"/>
        <w:gridCol w:w="82"/>
        <w:gridCol w:w="28"/>
        <w:gridCol w:w="825"/>
        <w:gridCol w:w="795"/>
        <w:gridCol w:w="26"/>
      </w:tblGrid>
      <w:tr w:rsidR="0031440A" w:rsidRPr="00707B99" w14:paraId="4A5F8E06" w14:textId="77777777" w:rsidTr="0031440A">
        <w:trPr>
          <w:gridBefore w:val="1"/>
          <w:wBefore w:w="42" w:type="dxa"/>
          <w:trHeight w:val="218"/>
        </w:trPr>
        <w:tc>
          <w:tcPr>
            <w:tcW w:w="10066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762F50C" w14:textId="77777777" w:rsidR="0031440A" w:rsidRPr="002E4E34" w:rsidRDefault="0031440A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32"/>
                <w:szCs w:val="32"/>
              </w:rPr>
            </w:pPr>
          </w:p>
        </w:tc>
      </w:tr>
      <w:tr w:rsidR="00147BE4" w:rsidRPr="00707B99" w14:paraId="5B017FA7" w14:textId="77777777" w:rsidTr="0031440A">
        <w:trPr>
          <w:gridBefore w:val="1"/>
          <w:wBefore w:w="42" w:type="dxa"/>
          <w:trHeight w:val="218"/>
        </w:trPr>
        <w:tc>
          <w:tcPr>
            <w:tcW w:w="1006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14:paraId="4ED84CA7" w14:textId="77777777" w:rsidR="00147BE4" w:rsidRPr="002E4E34" w:rsidRDefault="00147BE4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32"/>
                <w:szCs w:val="32"/>
              </w:rPr>
            </w:pPr>
            <w:r w:rsidRPr="002E4E34">
              <w:rPr>
                <w:b/>
                <w:sz w:val="32"/>
                <w:szCs w:val="32"/>
              </w:rPr>
              <w:t xml:space="preserve">VERIFICA </w:t>
            </w:r>
            <w:r>
              <w:rPr>
                <w:b/>
                <w:sz w:val="32"/>
                <w:szCs w:val="32"/>
              </w:rPr>
              <w:t>SATURIMETRO</w:t>
            </w:r>
          </w:p>
        </w:tc>
      </w:tr>
      <w:tr w:rsidR="00147BE4" w:rsidRPr="00707B99" w14:paraId="6976A85A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10082" w:type="dxa"/>
            <w:gridSpan w:val="15"/>
            <w:tcBorders>
              <w:left w:val="nil"/>
              <w:bottom w:val="nil"/>
              <w:right w:val="nil"/>
            </w:tcBorders>
          </w:tcPr>
          <w:p w14:paraId="638B1377" w14:textId="77777777" w:rsidR="00147BE4" w:rsidRPr="00707B99" w:rsidRDefault="00147BE4" w:rsidP="00707B99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147BE4" w:rsidRPr="00707B99" w14:paraId="1D469855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10082" w:type="dxa"/>
            <w:gridSpan w:val="15"/>
            <w:tcBorders>
              <w:bottom w:val="single" w:sz="4" w:space="0" w:color="auto"/>
            </w:tcBorders>
            <w:shd w:val="clear" w:color="auto" w:fill="B8CCE4"/>
          </w:tcPr>
          <w:p w14:paraId="082562A9" w14:textId="77777777" w:rsidR="00147BE4" w:rsidRPr="00707B99" w:rsidRDefault="00147BE4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STRUMENTAZIONE USATA PER IL CONTROLLO</w:t>
            </w:r>
          </w:p>
        </w:tc>
      </w:tr>
      <w:tr w:rsidR="00147BE4" w:rsidRPr="00707B99" w14:paraId="45E52F77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1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84EAB6D" w14:textId="77777777" w:rsidR="00147BE4" w:rsidRPr="00707B99" w:rsidRDefault="00147BE4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Produttore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13576E" w14:textId="77777777" w:rsidR="00147BE4" w:rsidRPr="00F25110" w:rsidRDefault="00147BE4" w:rsidP="00CE4FCC">
            <w:pPr>
              <w:spacing w:line="240" w:lineRule="auto"/>
            </w:pPr>
            <w:r w:rsidRPr="00F25110">
              <w:t>FLUKE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A0DE0D8" w14:textId="77777777" w:rsidR="00147BE4" w:rsidRPr="00707B99" w:rsidRDefault="00147BE4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Modello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7775B0" w14:textId="77777777" w:rsidR="00147BE4" w:rsidRPr="00F25110" w:rsidRDefault="00147BE4" w:rsidP="00CE4FCC">
            <w:pPr>
              <w:spacing w:line="240" w:lineRule="auto"/>
            </w:pPr>
            <w:r w:rsidRPr="00F25110">
              <w:t>INDEX 2</w:t>
            </w:r>
          </w:p>
        </w:tc>
        <w:tc>
          <w:tcPr>
            <w:tcW w:w="16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EEADC1F" w14:textId="77777777" w:rsidR="00147BE4" w:rsidRPr="00707B99" w:rsidRDefault="00147BE4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S/N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0B5C6A" w14:textId="77777777" w:rsidR="00147BE4" w:rsidRPr="00F25110" w:rsidRDefault="00147BE4" w:rsidP="00CE4FCC">
            <w:pPr>
              <w:spacing w:line="240" w:lineRule="auto"/>
            </w:pPr>
            <w:r w:rsidRPr="00F25110">
              <w:t>205586</w:t>
            </w:r>
          </w:p>
        </w:tc>
      </w:tr>
      <w:tr w:rsidR="00147BE4" w:rsidRPr="00707B99" w14:paraId="29133B5E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10082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5AC3B9" w14:textId="77777777" w:rsidR="00147BE4" w:rsidRPr="00707B99" w:rsidRDefault="00147BE4" w:rsidP="00707B99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147BE4" w:rsidRPr="00707B99" w14:paraId="68F5FA69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10082" w:type="dxa"/>
            <w:gridSpan w:val="15"/>
            <w:shd w:val="clear" w:color="auto" w:fill="B8CCE4"/>
          </w:tcPr>
          <w:p w14:paraId="61D95099" w14:textId="77777777" w:rsidR="00147BE4" w:rsidRPr="00707B99" w:rsidRDefault="00147BE4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RIFERIMENTI NORMATIVI-PROCEDURE</w:t>
            </w:r>
          </w:p>
        </w:tc>
      </w:tr>
      <w:tr w:rsidR="00147BE4" w:rsidRPr="00707B99" w14:paraId="15811F68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2192" w:type="dxa"/>
            <w:gridSpan w:val="3"/>
            <w:tcBorders>
              <w:bottom w:val="single" w:sz="4" w:space="0" w:color="000000"/>
            </w:tcBorders>
          </w:tcPr>
          <w:p w14:paraId="3F947F83" w14:textId="77777777" w:rsidR="00147BE4" w:rsidRPr="00707B99" w:rsidRDefault="00147BE4" w:rsidP="00CE4FCC">
            <w:pPr>
              <w:spacing w:line="240" w:lineRule="auto"/>
              <w:rPr>
                <w:b/>
              </w:rPr>
            </w:pPr>
            <w:r w:rsidRPr="00707B99">
              <w:rPr>
                <w:b/>
              </w:rPr>
              <w:t>Norme/Procedure:</w:t>
            </w:r>
          </w:p>
        </w:tc>
        <w:tc>
          <w:tcPr>
            <w:tcW w:w="7890" w:type="dxa"/>
            <w:gridSpan w:val="12"/>
            <w:tcBorders>
              <w:bottom w:val="single" w:sz="4" w:space="0" w:color="000000"/>
            </w:tcBorders>
          </w:tcPr>
          <w:p w14:paraId="3EEC979C" w14:textId="77777777" w:rsidR="00147BE4" w:rsidRPr="00707B99" w:rsidRDefault="00147BE4" w:rsidP="00CE4FCC">
            <w:pPr>
              <w:spacing w:line="240" w:lineRule="auto"/>
            </w:pPr>
            <w:r w:rsidRPr="00707B99">
              <w:t>UNI EN ISO 80601-2-61:2011</w:t>
            </w:r>
          </w:p>
        </w:tc>
      </w:tr>
      <w:tr w:rsidR="00147BE4" w:rsidRPr="00707B99" w14:paraId="7D1BC14B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10082" w:type="dxa"/>
            <w:gridSpan w:val="15"/>
            <w:tcBorders>
              <w:left w:val="nil"/>
              <w:bottom w:val="nil"/>
              <w:right w:val="nil"/>
            </w:tcBorders>
          </w:tcPr>
          <w:p w14:paraId="159E8332" w14:textId="77777777" w:rsidR="00147BE4" w:rsidRPr="00707B99" w:rsidRDefault="00147BE4" w:rsidP="00707B99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147BE4" w:rsidRPr="00707B99" w14:paraId="432DA05B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10082" w:type="dxa"/>
            <w:gridSpan w:val="15"/>
            <w:tcBorders>
              <w:bottom w:val="single" w:sz="4" w:space="0" w:color="000000"/>
            </w:tcBorders>
            <w:shd w:val="clear" w:color="auto" w:fill="B8CCE4"/>
          </w:tcPr>
          <w:p w14:paraId="2CD359ED" w14:textId="77777777" w:rsidR="00147BE4" w:rsidRPr="00707B99" w:rsidRDefault="00147BE4" w:rsidP="00707B9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ab/>
              <w:t>CONTROLLO VISIVO/FUNZIONALE</w:t>
            </w:r>
            <w:r w:rsidRPr="00707B99">
              <w:rPr>
                <w:b/>
                <w:sz w:val="24"/>
                <w:szCs w:val="24"/>
              </w:rPr>
              <w:tab/>
            </w:r>
          </w:p>
        </w:tc>
      </w:tr>
      <w:tr w:rsidR="00147BE4" w:rsidRPr="00707B99" w14:paraId="0A220C66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7582" w:type="dxa"/>
            <w:gridSpan w:val="9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86D92EF" w14:textId="77777777" w:rsidR="00147BE4" w:rsidRPr="00707B99" w:rsidRDefault="00147BE4" w:rsidP="00707B99">
            <w:pPr>
              <w:spacing w:line="240" w:lineRule="auto"/>
              <w:rPr>
                <w:b/>
              </w:rPr>
            </w:pPr>
          </w:p>
        </w:tc>
        <w:tc>
          <w:tcPr>
            <w:tcW w:w="852" w:type="dxa"/>
            <w:gridSpan w:val="3"/>
            <w:shd w:val="clear" w:color="auto" w:fill="B8CCE4"/>
            <w:vAlign w:val="center"/>
          </w:tcPr>
          <w:p w14:paraId="2EAAA66E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OK</w:t>
            </w:r>
          </w:p>
        </w:tc>
        <w:tc>
          <w:tcPr>
            <w:tcW w:w="853" w:type="dxa"/>
            <w:gridSpan w:val="2"/>
            <w:shd w:val="clear" w:color="auto" w:fill="B8CCE4"/>
            <w:vAlign w:val="center"/>
          </w:tcPr>
          <w:p w14:paraId="63BF8800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KO</w:t>
            </w:r>
          </w:p>
        </w:tc>
        <w:tc>
          <w:tcPr>
            <w:tcW w:w="795" w:type="dxa"/>
            <w:shd w:val="clear" w:color="auto" w:fill="B8CCE4"/>
            <w:vAlign w:val="center"/>
          </w:tcPr>
          <w:p w14:paraId="45D15120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</w:tr>
      <w:tr w:rsidR="00147BE4" w:rsidRPr="00707B99" w14:paraId="1FFD45C1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7582" w:type="dxa"/>
            <w:gridSpan w:val="9"/>
            <w:tcBorders>
              <w:bottom w:val="single" w:sz="4" w:space="0" w:color="auto"/>
            </w:tcBorders>
            <w:vAlign w:val="center"/>
          </w:tcPr>
          <w:p w14:paraId="57425B60" w14:textId="77777777" w:rsidR="00147BE4" w:rsidRPr="00707B99" w:rsidRDefault="00147BE4" w:rsidP="00707B99">
            <w:pPr>
              <w:spacing w:line="240" w:lineRule="auto"/>
              <w:rPr>
                <w:b/>
              </w:rPr>
            </w:pPr>
            <w:r w:rsidRPr="00707B99">
              <w:rPr>
                <w:b/>
              </w:rPr>
              <w:t xml:space="preserve">Integrità </w:t>
            </w:r>
            <w:r w:rsidR="0027512B">
              <w:rPr>
                <w:b/>
              </w:rPr>
              <w:t>cavo prolunga/</w:t>
            </w:r>
            <w:r w:rsidRPr="00707B99">
              <w:rPr>
                <w:b/>
              </w:rPr>
              <w:t>sensore</w:t>
            </w:r>
            <w:r w:rsidR="0027512B">
              <w:rPr>
                <w:b/>
              </w:rPr>
              <w:t xml:space="preserve"> Spo2</w:t>
            </w:r>
          </w:p>
        </w:tc>
        <w:bookmarkStart w:id="24" w:name="Controllo7"/>
        <w:tc>
          <w:tcPr>
            <w:tcW w:w="852" w:type="dxa"/>
            <w:gridSpan w:val="3"/>
            <w:shd w:val="clear" w:color="auto" w:fill="auto"/>
            <w:vAlign w:val="center"/>
          </w:tcPr>
          <w:p w14:paraId="27B8662A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24"/>
          </w:p>
        </w:tc>
        <w:bookmarkStart w:id="25" w:name="Controllo8"/>
        <w:tc>
          <w:tcPr>
            <w:tcW w:w="853" w:type="dxa"/>
            <w:gridSpan w:val="2"/>
            <w:shd w:val="clear" w:color="auto" w:fill="auto"/>
            <w:vAlign w:val="center"/>
          </w:tcPr>
          <w:p w14:paraId="68342F80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25"/>
          </w:p>
        </w:tc>
        <w:bookmarkStart w:id="26" w:name="Controllo9"/>
        <w:tc>
          <w:tcPr>
            <w:tcW w:w="795" w:type="dxa"/>
            <w:shd w:val="clear" w:color="auto" w:fill="auto"/>
            <w:vAlign w:val="center"/>
          </w:tcPr>
          <w:p w14:paraId="350F1DF6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26"/>
          </w:p>
        </w:tc>
      </w:tr>
      <w:tr w:rsidR="00147BE4" w:rsidRPr="00707B99" w14:paraId="3CF8B366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10082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269B95B" w14:textId="77777777" w:rsidR="00147BE4" w:rsidRPr="00707B99" w:rsidRDefault="00147BE4" w:rsidP="00707B9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147BE4" w:rsidRPr="00707B99" w14:paraId="26894E46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1008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14:paraId="2C0713A4" w14:textId="77777777" w:rsidR="00147BE4" w:rsidRPr="00707B99" w:rsidRDefault="00147BE4" w:rsidP="00707B9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ab/>
              <w:t>CONTROLLO LIVELLI D’OSSIGENAZIONE E FREQUENZA CARDIACA</w:t>
            </w:r>
          </w:p>
        </w:tc>
      </w:tr>
      <w:tr w:rsidR="00147BE4" w:rsidRPr="00707B99" w14:paraId="2DBCABA1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2586" w:type="dxa"/>
            <w:gridSpan w:val="4"/>
            <w:tcBorders>
              <w:top w:val="single" w:sz="4" w:space="0" w:color="auto"/>
            </w:tcBorders>
            <w:shd w:val="clear" w:color="auto" w:fill="B8CCE4"/>
            <w:vAlign w:val="center"/>
          </w:tcPr>
          <w:p w14:paraId="7C8CA925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% </w:t>
            </w:r>
            <w:r w:rsidRPr="00707B99">
              <w:rPr>
                <w:b/>
              </w:rPr>
              <w:t>SpO2 impostata</w:t>
            </w:r>
          </w:p>
        </w:tc>
        <w:tc>
          <w:tcPr>
            <w:tcW w:w="2522" w:type="dxa"/>
            <w:gridSpan w:val="2"/>
            <w:tcBorders>
              <w:top w:val="single" w:sz="4" w:space="0" w:color="auto"/>
            </w:tcBorders>
            <w:shd w:val="clear" w:color="auto" w:fill="B8CCE4"/>
            <w:vAlign w:val="center"/>
          </w:tcPr>
          <w:p w14:paraId="3B41E8DA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% </w:t>
            </w:r>
            <w:r w:rsidRPr="00707B99">
              <w:rPr>
                <w:b/>
              </w:rPr>
              <w:t>SpO2 rilevata</w:t>
            </w:r>
          </w:p>
        </w:tc>
        <w:tc>
          <w:tcPr>
            <w:tcW w:w="2516" w:type="dxa"/>
            <w:gridSpan w:val="4"/>
            <w:tcBorders>
              <w:top w:val="single" w:sz="4" w:space="0" w:color="auto"/>
              <w:bottom w:val="single" w:sz="4" w:space="0" w:color="000000"/>
            </w:tcBorders>
            <w:shd w:val="clear" w:color="auto" w:fill="B8CCE4"/>
            <w:vAlign w:val="center"/>
          </w:tcPr>
          <w:p w14:paraId="6A8EC923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HR impostato</w:t>
            </w:r>
          </w:p>
        </w:tc>
        <w:tc>
          <w:tcPr>
            <w:tcW w:w="2458" w:type="dxa"/>
            <w:gridSpan w:val="5"/>
            <w:tcBorders>
              <w:top w:val="single" w:sz="4" w:space="0" w:color="auto"/>
              <w:bottom w:val="single" w:sz="4" w:space="0" w:color="000000"/>
            </w:tcBorders>
            <w:shd w:val="clear" w:color="auto" w:fill="B8CCE4"/>
            <w:vAlign w:val="center"/>
          </w:tcPr>
          <w:p w14:paraId="02C72AAC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HR rilevato</w:t>
            </w:r>
          </w:p>
        </w:tc>
      </w:tr>
      <w:tr w:rsidR="00147BE4" w:rsidRPr="00707B99" w14:paraId="53C1D464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2586" w:type="dxa"/>
            <w:gridSpan w:val="4"/>
            <w:shd w:val="clear" w:color="auto" w:fill="auto"/>
            <w:vAlign w:val="center"/>
          </w:tcPr>
          <w:p w14:paraId="3A10FA3C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2522" w:type="dxa"/>
            <w:gridSpan w:val="2"/>
            <w:shd w:val="clear" w:color="auto" w:fill="auto"/>
            <w:vAlign w:val="center"/>
          </w:tcPr>
          <w:p w14:paraId="385CA9DD" w14:textId="77777777" w:rsidR="00147BE4" w:rsidRPr="0040699D" w:rsidRDefault="00147BE4" w:rsidP="00743E4B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10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>
              <w:rPr>
                <w:i/>
              </w:rPr>
              <w:fldChar w:fldCharType="end"/>
            </w:r>
          </w:p>
        </w:tc>
        <w:tc>
          <w:tcPr>
            <w:tcW w:w="2516" w:type="dxa"/>
            <w:gridSpan w:val="4"/>
            <w:tcBorders>
              <w:bottom w:val="single" w:sz="4" w:space="0" w:color="000000"/>
            </w:tcBorders>
            <w:vAlign w:val="center"/>
          </w:tcPr>
          <w:p w14:paraId="55ED437F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2458" w:type="dxa"/>
            <w:gridSpan w:val="5"/>
            <w:tcBorders>
              <w:bottom w:val="single" w:sz="4" w:space="0" w:color="000000"/>
            </w:tcBorders>
            <w:vAlign w:val="center"/>
          </w:tcPr>
          <w:p w14:paraId="0A435288" w14:textId="77777777" w:rsidR="00147BE4" w:rsidRPr="0040699D" w:rsidRDefault="00147BE4" w:rsidP="00743E4B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bookmarkStart w:id="27" w:name="Testo27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>
              <w:rPr>
                <w:i/>
              </w:rPr>
              <w:fldChar w:fldCharType="end"/>
            </w:r>
            <w:bookmarkEnd w:id="27"/>
          </w:p>
        </w:tc>
      </w:tr>
      <w:tr w:rsidR="00147BE4" w:rsidRPr="00707B99" w14:paraId="0F34AD68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2586" w:type="dxa"/>
            <w:gridSpan w:val="4"/>
            <w:shd w:val="clear" w:color="auto" w:fill="auto"/>
            <w:vAlign w:val="center"/>
          </w:tcPr>
          <w:p w14:paraId="4DFDE7E1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9</w:t>
            </w:r>
            <w:r>
              <w:rPr>
                <w:b/>
              </w:rPr>
              <w:t>8</w:t>
            </w:r>
          </w:p>
        </w:tc>
        <w:tc>
          <w:tcPr>
            <w:tcW w:w="2522" w:type="dxa"/>
            <w:gridSpan w:val="2"/>
            <w:shd w:val="clear" w:color="auto" w:fill="auto"/>
            <w:vAlign w:val="center"/>
          </w:tcPr>
          <w:p w14:paraId="20B57DA1" w14:textId="77777777" w:rsidR="00147BE4" w:rsidRPr="0040699D" w:rsidRDefault="00147BE4" w:rsidP="00743E4B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11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>
              <w:rPr>
                <w:i/>
              </w:rPr>
              <w:fldChar w:fldCharType="end"/>
            </w:r>
          </w:p>
        </w:tc>
        <w:tc>
          <w:tcPr>
            <w:tcW w:w="2516" w:type="dxa"/>
            <w:gridSpan w:val="4"/>
            <w:tcBorders>
              <w:bottom w:val="single" w:sz="4" w:space="0" w:color="000000"/>
            </w:tcBorders>
            <w:vAlign w:val="center"/>
          </w:tcPr>
          <w:p w14:paraId="6DA149A0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65</w:t>
            </w:r>
          </w:p>
        </w:tc>
        <w:tc>
          <w:tcPr>
            <w:tcW w:w="2458" w:type="dxa"/>
            <w:gridSpan w:val="5"/>
            <w:tcBorders>
              <w:bottom w:val="single" w:sz="4" w:space="0" w:color="000000"/>
            </w:tcBorders>
            <w:vAlign w:val="center"/>
          </w:tcPr>
          <w:p w14:paraId="5F926B8B" w14:textId="77777777" w:rsidR="00147BE4" w:rsidRPr="0040699D" w:rsidRDefault="00147BE4" w:rsidP="00743E4B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6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>
              <w:rPr>
                <w:i/>
              </w:rPr>
              <w:fldChar w:fldCharType="end"/>
            </w:r>
          </w:p>
        </w:tc>
      </w:tr>
      <w:tr w:rsidR="00147BE4" w:rsidRPr="00707B99" w14:paraId="68803B78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2586" w:type="dxa"/>
            <w:gridSpan w:val="4"/>
            <w:shd w:val="clear" w:color="auto" w:fill="auto"/>
            <w:vAlign w:val="center"/>
          </w:tcPr>
          <w:p w14:paraId="72ED368F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9</w:t>
            </w:r>
            <w:r>
              <w:rPr>
                <w:b/>
              </w:rPr>
              <w:t>6</w:t>
            </w:r>
          </w:p>
        </w:tc>
        <w:tc>
          <w:tcPr>
            <w:tcW w:w="2522" w:type="dxa"/>
            <w:gridSpan w:val="2"/>
            <w:shd w:val="clear" w:color="auto" w:fill="auto"/>
            <w:vAlign w:val="center"/>
          </w:tcPr>
          <w:p w14:paraId="11530C9B" w14:textId="77777777" w:rsidR="00147BE4" w:rsidRPr="0040699D" w:rsidRDefault="00147BE4" w:rsidP="00743E4B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12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>
              <w:rPr>
                <w:i/>
              </w:rPr>
              <w:fldChar w:fldCharType="end"/>
            </w:r>
          </w:p>
        </w:tc>
        <w:tc>
          <w:tcPr>
            <w:tcW w:w="2516" w:type="dxa"/>
            <w:gridSpan w:val="4"/>
            <w:tcBorders>
              <w:bottom w:val="single" w:sz="4" w:space="0" w:color="000000"/>
            </w:tcBorders>
            <w:vAlign w:val="center"/>
          </w:tcPr>
          <w:p w14:paraId="3A174524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7</w:t>
            </w:r>
            <w:r>
              <w:rPr>
                <w:b/>
              </w:rPr>
              <w:t>0</w:t>
            </w:r>
          </w:p>
        </w:tc>
        <w:tc>
          <w:tcPr>
            <w:tcW w:w="2458" w:type="dxa"/>
            <w:gridSpan w:val="5"/>
            <w:tcBorders>
              <w:bottom w:val="single" w:sz="4" w:space="0" w:color="000000"/>
            </w:tcBorders>
            <w:vAlign w:val="center"/>
          </w:tcPr>
          <w:p w14:paraId="29C43DB6" w14:textId="77777777" w:rsidR="00147BE4" w:rsidRPr="0040699D" w:rsidRDefault="00147BE4" w:rsidP="00743E4B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5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>
              <w:rPr>
                <w:i/>
              </w:rPr>
              <w:fldChar w:fldCharType="end"/>
            </w:r>
          </w:p>
        </w:tc>
      </w:tr>
      <w:tr w:rsidR="00147BE4" w:rsidRPr="00707B99" w14:paraId="355260AA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2586" w:type="dxa"/>
            <w:gridSpan w:val="4"/>
            <w:shd w:val="clear" w:color="auto" w:fill="auto"/>
            <w:vAlign w:val="center"/>
          </w:tcPr>
          <w:p w14:paraId="1A7647F5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94</w:t>
            </w:r>
          </w:p>
        </w:tc>
        <w:tc>
          <w:tcPr>
            <w:tcW w:w="2522" w:type="dxa"/>
            <w:gridSpan w:val="2"/>
            <w:shd w:val="clear" w:color="auto" w:fill="auto"/>
            <w:vAlign w:val="center"/>
          </w:tcPr>
          <w:p w14:paraId="46B341EB" w14:textId="77777777" w:rsidR="00147BE4" w:rsidRPr="0040699D" w:rsidRDefault="00147BE4" w:rsidP="00743E4B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13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>
              <w:rPr>
                <w:i/>
              </w:rPr>
              <w:fldChar w:fldCharType="end"/>
            </w:r>
          </w:p>
        </w:tc>
        <w:tc>
          <w:tcPr>
            <w:tcW w:w="2516" w:type="dxa"/>
            <w:gridSpan w:val="4"/>
            <w:vAlign w:val="center"/>
          </w:tcPr>
          <w:p w14:paraId="65F4ABE3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75</w:t>
            </w:r>
          </w:p>
        </w:tc>
        <w:tc>
          <w:tcPr>
            <w:tcW w:w="2458" w:type="dxa"/>
            <w:gridSpan w:val="5"/>
            <w:vAlign w:val="center"/>
          </w:tcPr>
          <w:p w14:paraId="7673034C" w14:textId="77777777" w:rsidR="00147BE4" w:rsidRPr="0040699D" w:rsidRDefault="00147BE4" w:rsidP="00743E4B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4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>
              <w:rPr>
                <w:i/>
              </w:rPr>
              <w:fldChar w:fldCharType="end"/>
            </w:r>
          </w:p>
        </w:tc>
      </w:tr>
      <w:tr w:rsidR="00147BE4" w:rsidRPr="00707B99" w14:paraId="7023BFD3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2586" w:type="dxa"/>
            <w:gridSpan w:val="4"/>
            <w:shd w:val="clear" w:color="auto" w:fill="auto"/>
            <w:vAlign w:val="center"/>
          </w:tcPr>
          <w:p w14:paraId="34531C85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92</w:t>
            </w:r>
          </w:p>
        </w:tc>
        <w:tc>
          <w:tcPr>
            <w:tcW w:w="2522" w:type="dxa"/>
            <w:gridSpan w:val="2"/>
            <w:shd w:val="clear" w:color="auto" w:fill="auto"/>
            <w:vAlign w:val="center"/>
          </w:tcPr>
          <w:p w14:paraId="7379EE15" w14:textId="77777777" w:rsidR="00147BE4" w:rsidRPr="0040699D" w:rsidRDefault="00147BE4" w:rsidP="00743E4B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14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>
              <w:rPr>
                <w:i/>
              </w:rPr>
              <w:fldChar w:fldCharType="end"/>
            </w:r>
          </w:p>
        </w:tc>
        <w:tc>
          <w:tcPr>
            <w:tcW w:w="2516" w:type="dxa"/>
            <w:gridSpan w:val="4"/>
            <w:vAlign w:val="center"/>
          </w:tcPr>
          <w:p w14:paraId="27AF9EAE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2458" w:type="dxa"/>
            <w:gridSpan w:val="5"/>
            <w:vAlign w:val="center"/>
          </w:tcPr>
          <w:p w14:paraId="17674737" w14:textId="77777777" w:rsidR="00147BE4" w:rsidRPr="0040699D" w:rsidRDefault="00147BE4" w:rsidP="00743E4B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3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>
              <w:rPr>
                <w:i/>
              </w:rPr>
              <w:fldChar w:fldCharType="end"/>
            </w:r>
          </w:p>
        </w:tc>
      </w:tr>
      <w:tr w:rsidR="00147BE4" w:rsidRPr="00707B99" w14:paraId="76A36C50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2586" w:type="dxa"/>
            <w:gridSpan w:val="4"/>
            <w:shd w:val="clear" w:color="auto" w:fill="auto"/>
            <w:vAlign w:val="center"/>
          </w:tcPr>
          <w:p w14:paraId="2683005C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90</w:t>
            </w:r>
          </w:p>
        </w:tc>
        <w:tc>
          <w:tcPr>
            <w:tcW w:w="2522" w:type="dxa"/>
            <w:gridSpan w:val="2"/>
            <w:shd w:val="clear" w:color="auto" w:fill="auto"/>
            <w:vAlign w:val="center"/>
          </w:tcPr>
          <w:p w14:paraId="0AB182E5" w14:textId="77777777" w:rsidR="00147BE4" w:rsidRPr="0040699D" w:rsidRDefault="00147BE4" w:rsidP="00743E4B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15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>
              <w:rPr>
                <w:i/>
              </w:rPr>
              <w:fldChar w:fldCharType="end"/>
            </w:r>
          </w:p>
        </w:tc>
        <w:tc>
          <w:tcPr>
            <w:tcW w:w="2516" w:type="dxa"/>
            <w:gridSpan w:val="4"/>
            <w:vAlign w:val="center"/>
          </w:tcPr>
          <w:p w14:paraId="56F74AE1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85</w:t>
            </w:r>
          </w:p>
        </w:tc>
        <w:tc>
          <w:tcPr>
            <w:tcW w:w="2458" w:type="dxa"/>
            <w:gridSpan w:val="5"/>
            <w:vAlign w:val="center"/>
          </w:tcPr>
          <w:p w14:paraId="680082B6" w14:textId="77777777" w:rsidR="00147BE4" w:rsidRPr="0040699D" w:rsidRDefault="00147BE4" w:rsidP="00743E4B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2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>
              <w:rPr>
                <w:i/>
              </w:rPr>
              <w:fldChar w:fldCharType="end"/>
            </w:r>
          </w:p>
        </w:tc>
      </w:tr>
      <w:tr w:rsidR="00147BE4" w:rsidRPr="00707B99" w14:paraId="3D9CEAFE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2586" w:type="dxa"/>
            <w:gridSpan w:val="4"/>
            <w:shd w:val="clear" w:color="auto" w:fill="auto"/>
            <w:vAlign w:val="center"/>
          </w:tcPr>
          <w:p w14:paraId="767F1DFD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86</w:t>
            </w:r>
          </w:p>
        </w:tc>
        <w:tc>
          <w:tcPr>
            <w:tcW w:w="2522" w:type="dxa"/>
            <w:gridSpan w:val="2"/>
            <w:shd w:val="clear" w:color="auto" w:fill="auto"/>
            <w:vAlign w:val="center"/>
          </w:tcPr>
          <w:p w14:paraId="05AE6687" w14:textId="77777777" w:rsidR="00147BE4" w:rsidRPr="0040699D" w:rsidRDefault="00147BE4" w:rsidP="00743E4B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16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>
              <w:rPr>
                <w:i/>
              </w:rPr>
              <w:fldChar w:fldCharType="end"/>
            </w:r>
          </w:p>
        </w:tc>
        <w:tc>
          <w:tcPr>
            <w:tcW w:w="2516" w:type="dxa"/>
            <w:gridSpan w:val="4"/>
            <w:vAlign w:val="center"/>
          </w:tcPr>
          <w:p w14:paraId="0EA00703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90</w:t>
            </w:r>
          </w:p>
        </w:tc>
        <w:tc>
          <w:tcPr>
            <w:tcW w:w="2458" w:type="dxa"/>
            <w:gridSpan w:val="5"/>
            <w:vAlign w:val="center"/>
          </w:tcPr>
          <w:p w14:paraId="2C39B9E2" w14:textId="77777777" w:rsidR="00147BE4" w:rsidRPr="0040699D" w:rsidRDefault="00147BE4" w:rsidP="00743E4B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1"/>
                  <w:enabled/>
                  <w:calcOnExit w:val="0"/>
                  <w:textInput/>
                </w:ffData>
              </w:fldChar>
            </w:r>
            <w:bookmarkStart w:id="28" w:name="Testo21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>
              <w:rPr>
                <w:i/>
              </w:rPr>
              <w:fldChar w:fldCharType="end"/>
            </w:r>
            <w:bookmarkEnd w:id="28"/>
          </w:p>
        </w:tc>
      </w:tr>
      <w:tr w:rsidR="00147BE4" w:rsidRPr="00707B99" w14:paraId="080F808E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2586" w:type="dxa"/>
            <w:gridSpan w:val="4"/>
            <w:shd w:val="clear" w:color="auto" w:fill="auto"/>
            <w:vAlign w:val="center"/>
          </w:tcPr>
          <w:p w14:paraId="47EFEE96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82</w:t>
            </w:r>
          </w:p>
        </w:tc>
        <w:tc>
          <w:tcPr>
            <w:tcW w:w="2522" w:type="dxa"/>
            <w:gridSpan w:val="2"/>
            <w:shd w:val="clear" w:color="auto" w:fill="auto"/>
            <w:vAlign w:val="center"/>
          </w:tcPr>
          <w:p w14:paraId="5AA0C1F0" w14:textId="77777777" w:rsidR="00147BE4" w:rsidRPr="0040699D" w:rsidRDefault="00147BE4" w:rsidP="00743E4B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17"/>
                  <w:enabled/>
                  <w:calcOnExit w:val="0"/>
                  <w:textInput/>
                </w:ffData>
              </w:fldChar>
            </w:r>
            <w:bookmarkStart w:id="29" w:name="Testo17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>
              <w:rPr>
                <w:i/>
              </w:rPr>
              <w:fldChar w:fldCharType="end"/>
            </w:r>
            <w:bookmarkEnd w:id="29"/>
          </w:p>
        </w:tc>
        <w:tc>
          <w:tcPr>
            <w:tcW w:w="2516" w:type="dxa"/>
            <w:gridSpan w:val="4"/>
            <w:vAlign w:val="center"/>
          </w:tcPr>
          <w:p w14:paraId="643CFF09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95</w:t>
            </w:r>
          </w:p>
        </w:tc>
        <w:tc>
          <w:tcPr>
            <w:tcW w:w="2458" w:type="dxa"/>
            <w:gridSpan w:val="5"/>
            <w:vAlign w:val="center"/>
          </w:tcPr>
          <w:p w14:paraId="1310D6DC" w14:textId="77777777" w:rsidR="00147BE4" w:rsidRPr="0040699D" w:rsidRDefault="00147BE4" w:rsidP="00743E4B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0"/>
                  <w:enabled/>
                  <w:calcOnExit w:val="0"/>
                  <w:textInput/>
                </w:ffData>
              </w:fldChar>
            </w:r>
            <w:bookmarkStart w:id="30" w:name="Testo20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>
              <w:rPr>
                <w:i/>
              </w:rPr>
              <w:fldChar w:fldCharType="end"/>
            </w:r>
            <w:bookmarkEnd w:id="30"/>
          </w:p>
        </w:tc>
      </w:tr>
      <w:tr w:rsidR="00147BE4" w:rsidRPr="00707B99" w14:paraId="11CA3287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2586" w:type="dxa"/>
            <w:gridSpan w:val="4"/>
            <w:shd w:val="clear" w:color="auto" w:fill="auto"/>
            <w:vAlign w:val="center"/>
          </w:tcPr>
          <w:p w14:paraId="55C377C4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78</w:t>
            </w:r>
          </w:p>
        </w:tc>
        <w:tc>
          <w:tcPr>
            <w:tcW w:w="2522" w:type="dxa"/>
            <w:gridSpan w:val="2"/>
            <w:shd w:val="clear" w:color="auto" w:fill="auto"/>
            <w:vAlign w:val="center"/>
          </w:tcPr>
          <w:p w14:paraId="46D66C2D" w14:textId="77777777" w:rsidR="00147BE4" w:rsidRPr="0040699D" w:rsidRDefault="00147BE4" w:rsidP="00743E4B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>
              <w:rPr>
                <w:i/>
              </w:rPr>
              <w:fldChar w:fldCharType="end"/>
            </w:r>
          </w:p>
        </w:tc>
        <w:tc>
          <w:tcPr>
            <w:tcW w:w="2516" w:type="dxa"/>
            <w:gridSpan w:val="4"/>
            <w:vAlign w:val="center"/>
          </w:tcPr>
          <w:p w14:paraId="2B00C940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2458" w:type="dxa"/>
            <w:gridSpan w:val="5"/>
            <w:vAlign w:val="center"/>
          </w:tcPr>
          <w:p w14:paraId="583559FD" w14:textId="77777777" w:rsidR="00147BE4" w:rsidRPr="0040699D" w:rsidRDefault="00147BE4" w:rsidP="00743E4B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19"/>
                  <w:enabled/>
                  <w:calcOnExit w:val="0"/>
                  <w:textInput/>
                </w:ffData>
              </w:fldChar>
            </w:r>
            <w:bookmarkStart w:id="31" w:name="Testo19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 w:rsidR="00743E4B">
              <w:rPr>
                <w:i/>
              </w:rPr>
              <w:t> </w:t>
            </w:r>
            <w:r>
              <w:rPr>
                <w:i/>
              </w:rPr>
              <w:fldChar w:fldCharType="end"/>
            </w:r>
            <w:bookmarkEnd w:id="31"/>
          </w:p>
        </w:tc>
      </w:tr>
      <w:tr w:rsidR="00147BE4" w:rsidRPr="00707B99" w14:paraId="56692A62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65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122F0" w14:textId="77777777" w:rsidR="00147BE4" w:rsidRPr="00707B99" w:rsidRDefault="00147BE4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A60603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3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417D1A" w14:textId="77777777" w:rsidR="00147BE4" w:rsidRPr="00707B99" w:rsidRDefault="00147BE4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47BE4" w:rsidRPr="00707B99" w14:paraId="2A37D2B4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65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1B8BC693" w14:textId="77777777" w:rsidR="00147BE4" w:rsidRPr="00707B99" w:rsidRDefault="00147BE4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ESITO COMPLESSIVO DELLA PROVA</w:t>
            </w:r>
            <w:r>
              <w:rPr>
                <w:b/>
                <w:sz w:val="24"/>
                <w:szCs w:val="24"/>
              </w:rPr>
              <w:t xml:space="preserve"> SATURIMETRO</w:t>
            </w:r>
          </w:p>
        </w:tc>
        <w:tc>
          <w:tcPr>
            <w:tcW w:w="3575" w:type="dxa"/>
            <w:gridSpan w:val="8"/>
            <w:tcBorders>
              <w:left w:val="single" w:sz="4" w:space="0" w:color="auto"/>
            </w:tcBorders>
          </w:tcPr>
          <w:p w14:paraId="5C4DA821" w14:textId="77777777" w:rsidR="00147BE4" w:rsidRPr="0040699D" w:rsidRDefault="00147BE4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>
                <w:ffData>
                  <w:name w:val="Elenco1"/>
                  <w:enabled/>
                  <w:calcOnExit w:val="0"/>
                  <w:ddList>
                    <w:listEntry w:val="        "/>
                    <w:listEntry w:val="CONFORME"/>
                    <w:listEntry w:val="CONFORME CON ANNOTAZIONE"/>
                    <w:listEntry w:val="NON CONFORME"/>
                  </w:ddList>
                </w:ffData>
              </w:fldChar>
            </w:r>
            <w:r>
              <w:rPr>
                <w:b/>
                <w:sz w:val="24"/>
                <w:szCs w:val="24"/>
              </w:rPr>
              <w:instrText xml:space="preserve"> FORMDROPDOWN </w:instrText>
            </w:r>
            <w:r w:rsidR="00E25479">
              <w:rPr>
                <w:b/>
                <w:sz w:val="24"/>
                <w:szCs w:val="24"/>
              </w:rPr>
            </w:r>
            <w:r w:rsidR="00E25479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 w:rsidR="00147BE4" w:rsidRPr="00707B99" w14:paraId="1D054BB4" w14:textId="77777777" w:rsidTr="0031440A">
        <w:tblPrEx>
          <w:jc w:val="center"/>
          <w:tblInd w:w="0" w:type="dxa"/>
          <w:tblLook w:val="04A0" w:firstRow="1" w:lastRow="0" w:firstColumn="1" w:lastColumn="0" w:noHBand="0" w:noVBand="1"/>
        </w:tblPrEx>
        <w:trPr>
          <w:gridAfter w:val="1"/>
          <w:wAfter w:w="26" w:type="dxa"/>
          <w:trHeight w:val="218"/>
          <w:jc w:val="center"/>
        </w:trPr>
        <w:tc>
          <w:tcPr>
            <w:tcW w:w="175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3A9B1FA1" w14:textId="77777777" w:rsidR="00147BE4" w:rsidRPr="00707B99" w:rsidRDefault="00147BE4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NOTE</w:t>
            </w:r>
          </w:p>
        </w:tc>
        <w:tc>
          <w:tcPr>
            <w:tcW w:w="8329" w:type="dxa"/>
            <w:gridSpan w:val="13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6C192DF7" w14:textId="77777777" w:rsidR="00147BE4" w:rsidRPr="00707B99" w:rsidRDefault="00147BE4" w:rsidP="00AE4D43">
            <w:pPr>
              <w:spacing w:line="240" w:lineRule="auto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bookmarkStart w:id="32" w:name="Testo28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AE4D43">
              <w:rPr>
                <w:b/>
                <w:noProof/>
              </w:rPr>
              <w:t> </w:t>
            </w:r>
            <w:r w:rsidR="00AE4D43">
              <w:rPr>
                <w:b/>
                <w:noProof/>
              </w:rPr>
              <w:t> </w:t>
            </w:r>
            <w:r w:rsidR="00AE4D43">
              <w:rPr>
                <w:b/>
                <w:noProof/>
              </w:rPr>
              <w:t> </w:t>
            </w:r>
            <w:r w:rsidR="00AE4D43">
              <w:rPr>
                <w:b/>
                <w:noProof/>
              </w:rPr>
              <w:t> </w:t>
            </w:r>
            <w:r w:rsidR="00AE4D43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32"/>
          </w:p>
        </w:tc>
      </w:tr>
    </w:tbl>
    <w:p w14:paraId="6F35EC50" w14:textId="77777777" w:rsidR="00147BE4" w:rsidRPr="00EC2F07" w:rsidRDefault="00147BE4" w:rsidP="00EC2F07">
      <w:pPr>
        <w:spacing w:line="240" w:lineRule="auto"/>
        <w:ind w:left="425" w:firstLine="357"/>
      </w:pPr>
    </w:p>
    <w:p w14:paraId="02B7B48C" w14:textId="77777777" w:rsidR="005B3863" w:rsidRPr="00EC2F07" w:rsidRDefault="005B3863" w:rsidP="00CE4FCC">
      <w:pPr>
        <w:spacing w:line="240" w:lineRule="auto"/>
      </w:pPr>
      <w:r>
        <w:br w:type="page"/>
      </w:r>
    </w:p>
    <w:tbl>
      <w:tblPr>
        <w:tblW w:w="1006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550"/>
        <w:gridCol w:w="655"/>
        <w:gridCol w:w="445"/>
        <w:gridCol w:w="1233"/>
        <w:gridCol w:w="315"/>
        <w:gridCol w:w="1363"/>
        <w:gridCol w:w="1049"/>
        <w:gridCol w:w="628"/>
        <w:gridCol w:w="158"/>
        <w:gridCol w:w="929"/>
        <w:gridCol w:w="591"/>
        <w:gridCol w:w="165"/>
        <w:gridCol w:w="756"/>
        <w:gridCol w:w="757"/>
      </w:tblGrid>
      <w:tr w:rsidR="005B3863" w:rsidRPr="00ED2B74" w14:paraId="06442829" w14:textId="77777777" w:rsidTr="005B3863">
        <w:trPr>
          <w:trHeight w:val="215"/>
        </w:trPr>
        <w:tc>
          <w:tcPr>
            <w:tcW w:w="10066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961F85" w14:textId="77777777" w:rsidR="005B3863" w:rsidRPr="00ED2B74" w:rsidRDefault="005B3863" w:rsidP="00ED2B74">
            <w:pPr>
              <w:tabs>
                <w:tab w:val="left" w:pos="3720"/>
              </w:tabs>
              <w:spacing w:line="240" w:lineRule="auto"/>
            </w:pPr>
            <w:r w:rsidRPr="00ED2B74">
              <w:lastRenderedPageBreak/>
              <w:tab/>
            </w:r>
          </w:p>
        </w:tc>
      </w:tr>
      <w:tr w:rsidR="00147BE4" w:rsidRPr="00707B99" w14:paraId="503A6343" w14:textId="77777777" w:rsidTr="00CE4FCC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1006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14:paraId="7FC55427" w14:textId="77777777" w:rsidR="00147BE4" w:rsidRPr="002E4E34" w:rsidRDefault="00147BE4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32"/>
                <w:szCs w:val="32"/>
              </w:rPr>
            </w:pPr>
            <w:r w:rsidRPr="002E4E34">
              <w:rPr>
                <w:b/>
                <w:sz w:val="32"/>
                <w:szCs w:val="32"/>
              </w:rPr>
              <w:t xml:space="preserve">VERIFICA </w:t>
            </w:r>
            <w:r>
              <w:rPr>
                <w:b/>
                <w:sz w:val="32"/>
                <w:szCs w:val="32"/>
              </w:rPr>
              <w:t>NIBP STATICA</w:t>
            </w:r>
          </w:p>
        </w:tc>
      </w:tr>
      <w:tr w:rsidR="005B3863" w:rsidRPr="00ED2B74" w14:paraId="510B2446" w14:textId="77777777" w:rsidTr="00CE4FCC">
        <w:trPr>
          <w:trHeight w:val="215"/>
        </w:trPr>
        <w:tc>
          <w:tcPr>
            <w:tcW w:w="10066" w:type="dxa"/>
            <w:gridSpan w:val="15"/>
            <w:tcBorders>
              <w:left w:val="nil"/>
              <w:bottom w:val="nil"/>
              <w:right w:val="nil"/>
            </w:tcBorders>
          </w:tcPr>
          <w:p w14:paraId="6AFEEE5C" w14:textId="77777777" w:rsidR="005B3863" w:rsidRPr="00ED2B74" w:rsidRDefault="005B3863" w:rsidP="00ED2B74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5B3863" w:rsidRPr="00ED2B74" w14:paraId="23A36726" w14:textId="77777777" w:rsidTr="00CE4FCC">
        <w:trPr>
          <w:trHeight w:val="215"/>
        </w:trPr>
        <w:tc>
          <w:tcPr>
            <w:tcW w:w="10066" w:type="dxa"/>
            <w:gridSpan w:val="15"/>
            <w:shd w:val="clear" w:color="auto" w:fill="B8CCE4"/>
          </w:tcPr>
          <w:p w14:paraId="337B7E27" w14:textId="77777777" w:rsidR="005B3863" w:rsidRPr="00ED2B74" w:rsidRDefault="005B3863" w:rsidP="00ED2B74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STRUMENTAZIONE USATA PER IL CONTROLLO</w:t>
            </w:r>
          </w:p>
        </w:tc>
      </w:tr>
      <w:tr w:rsidR="005B3863" w:rsidRPr="00ED2B74" w14:paraId="129AA7E0" w14:textId="77777777" w:rsidTr="00CE4FCC">
        <w:trPr>
          <w:trHeight w:val="215"/>
        </w:trPr>
        <w:tc>
          <w:tcPr>
            <w:tcW w:w="1677" w:type="dxa"/>
            <w:gridSpan w:val="3"/>
          </w:tcPr>
          <w:p w14:paraId="4EB8F37F" w14:textId="77777777" w:rsidR="005B3863" w:rsidRPr="00ED2B74" w:rsidRDefault="005B3863" w:rsidP="00ED2B74">
            <w:pPr>
              <w:spacing w:line="240" w:lineRule="auto"/>
              <w:rPr>
                <w:b/>
              </w:rPr>
            </w:pPr>
            <w:r>
              <w:rPr>
                <w:b/>
              </w:rPr>
              <w:t>Produttore</w:t>
            </w:r>
          </w:p>
        </w:tc>
        <w:tc>
          <w:tcPr>
            <w:tcW w:w="1678" w:type="dxa"/>
            <w:gridSpan w:val="2"/>
          </w:tcPr>
          <w:p w14:paraId="28622F0C" w14:textId="77777777" w:rsidR="005B3863" w:rsidRPr="00ED2B74" w:rsidRDefault="005B3863" w:rsidP="00ED2B74">
            <w:pPr>
              <w:spacing w:line="240" w:lineRule="auto"/>
            </w:pPr>
            <w:r>
              <w:t>FLUKE</w:t>
            </w:r>
          </w:p>
        </w:tc>
        <w:tc>
          <w:tcPr>
            <w:tcW w:w="1678" w:type="dxa"/>
            <w:gridSpan w:val="2"/>
          </w:tcPr>
          <w:p w14:paraId="59B3A604" w14:textId="77777777" w:rsidR="005B3863" w:rsidRPr="00ED2B74" w:rsidRDefault="005B3863" w:rsidP="00ED2B74">
            <w:pPr>
              <w:spacing w:line="240" w:lineRule="auto"/>
              <w:rPr>
                <w:b/>
              </w:rPr>
            </w:pPr>
            <w:r>
              <w:rPr>
                <w:b/>
              </w:rPr>
              <w:t>Modello</w:t>
            </w:r>
          </w:p>
        </w:tc>
        <w:tc>
          <w:tcPr>
            <w:tcW w:w="1677" w:type="dxa"/>
            <w:gridSpan w:val="2"/>
          </w:tcPr>
          <w:p w14:paraId="5BF4CC4E" w14:textId="77777777" w:rsidR="005B3863" w:rsidRPr="00280670" w:rsidRDefault="005B3863" w:rsidP="00ED2B74">
            <w:pPr>
              <w:spacing w:line="240" w:lineRule="auto"/>
            </w:pPr>
            <w:r w:rsidRPr="00280670">
              <w:t>BP PUMP</w:t>
            </w:r>
            <w:r>
              <w:t xml:space="preserve"> </w:t>
            </w:r>
            <w:r w:rsidRPr="00280670">
              <w:t>2</w:t>
            </w:r>
          </w:p>
        </w:tc>
        <w:tc>
          <w:tcPr>
            <w:tcW w:w="1678" w:type="dxa"/>
            <w:gridSpan w:val="3"/>
          </w:tcPr>
          <w:p w14:paraId="594EB8E8" w14:textId="77777777" w:rsidR="005B3863" w:rsidRPr="00ED2B74" w:rsidRDefault="005B3863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S/N</w:t>
            </w:r>
          </w:p>
        </w:tc>
        <w:tc>
          <w:tcPr>
            <w:tcW w:w="1678" w:type="dxa"/>
            <w:gridSpan w:val="3"/>
          </w:tcPr>
          <w:p w14:paraId="3C187DB0" w14:textId="77777777" w:rsidR="005B3863" w:rsidRPr="00ED2B74" w:rsidRDefault="005B3863" w:rsidP="00CE4FCC">
            <w:pPr>
              <w:spacing w:line="240" w:lineRule="auto"/>
            </w:pPr>
            <w:r>
              <w:t>212192</w:t>
            </w:r>
          </w:p>
        </w:tc>
      </w:tr>
      <w:tr w:rsidR="005B3863" w:rsidRPr="00ED2B74" w14:paraId="3B9866B0" w14:textId="77777777" w:rsidTr="00CE4FCC">
        <w:trPr>
          <w:trHeight w:val="215"/>
        </w:trPr>
        <w:tc>
          <w:tcPr>
            <w:tcW w:w="10066" w:type="dxa"/>
            <w:gridSpan w:val="15"/>
            <w:tcBorders>
              <w:left w:val="nil"/>
              <w:right w:val="nil"/>
            </w:tcBorders>
          </w:tcPr>
          <w:p w14:paraId="5226F52B" w14:textId="77777777" w:rsidR="005B3863" w:rsidRPr="00ED2B74" w:rsidRDefault="005B3863" w:rsidP="00ED2B74">
            <w:pPr>
              <w:spacing w:line="240" w:lineRule="auto"/>
              <w:rPr>
                <w:b/>
              </w:rPr>
            </w:pPr>
          </w:p>
        </w:tc>
      </w:tr>
      <w:tr w:rsidR="005B3863" w:rsidRPr="00ED2B74" w14:paraId="2F2A7941" w14:textId="77777777" w:rsidTr="00CE4FCC">
        <w:trPr>
          <w:trHeight w:val="215"/>
        </w:trPr>
        <w:tc>
          <w:tcPr>
            <w:tcW w:w="10066" w:type="dxa"/>
            <w:gridSpan w:val="15"/>
            <w:shd w:val="clear" w:color="auto" w:fill="B8CCE4"/>
          </w:tcPr>
          <w:p w14:paraId="60A82F46" w14:textId="77777777" w:rsidR="005B3863" w:rsidRPr="00ED2B74" w:rsidRDefault="005B3863" w:rsidP="00ED2B74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RIFERIMENTI NORMATIVI-PROCEDURE</w:t>
            </w:r>
          </w:p>
        </w:tc>
      </w:tr>
      <w:tr w:rsidR="005B3863" w:rsidRPr="00ED2B74" w14:paraId="4B84DF80" w14:textId="77777777" w:rsidTr="00CE4FCC">
        <w:trPr>
          <w:trHeight w:val="215"/>
        </w:trPr>
        <w:tc>
          <w:tcPr>
            <w:tcW w:w="2122" w:type="dxa"/>
            <w:gridSpan w:val="4"/>
            <w:tcBorders>
              <w:bottom w:val="single" w:sz="4" w:space="0" w:color="000000"/>
            </w:tcBorders>
          </w:tcPr>
          <w:p w14:paraId="0B7A90E0" w14:textId="77777777" w:rsidR="005B3863" w:rsidRPr="00ED2B74" w:rsidRDefault="005B3863" w:rsidP="00ED2B74">
            <w:pPr>
              <w:spacing w:line="240" w:lineRule="auto"/>
              <w:rPr>
                <w:b/>
              </w:rPr>
            </w:pPr>
            <w:r>
              <w:rPr>
                <w:b/>
              </w:rPr>
              <w:t>Norme/Procedure</w:t>
            </w:r>
          </w:p>
        </w:tc>
        <w:tc>
          <w:tcPr>
            <w:tcW w:w="7944" w:type="dxa"/>
            <w:gridSpan w:val="11"/>
            <w:tcBorders>
              <w:bottom w:val="single" w:sz="4" w:space="0" w:color="000000"/>
            </w:tcBorders>
          </w:tcPr>
          <w:p w14:paraId="7814A82E" w14:textId="77777777" w:rsidR="005B3863" w:rsidRPr="00ED2B74" w:rsidRDefault="005B3863" w:rsidP="00ED2B74">
            <w:pPr>
              <w:pStyle w:val="NormaleWeb"/>
              <w:spacing w:after="0"/>
              <w:rPr>
                <w:rFonts w:ascii="Calibri" w:hAnsi="Calibri"/>
                <w:sz w:val="22"/>
                <w:szCs w:val="22"/>
              </w:rPr>
            </w:pPr>
          </w:p>
        </w:tc>
      </w:tr>
      <w:tr w:rsidR="005B3863" w:rsidRPr="00ED2B74" w14:paraId="7D75482B" w14:textId="77777777" w:rsidTr="00CE4FCC">
        <w:trPr>
          <w:trHeight w:val="215"/>
        </w:trPr>
        <w:tc>
          <w:tcPr>
            <w:tcW w:w="10066" w:type="dxa"/>
            <w:gridSpan w:val="15"/>
            <w:tcBorders>
              <w:left w:val="nil"/>
              <w:bottom w:val="single" w:sz="4" w:space="0" w:color="auto"/>
              <w:right w:val="nil"/>
            </w:tcBorders>
          </w:tcPr>
          <w:p w14:paraId="437F15D4" w14:textId="77777777" w:rsidR="005B3863" w:rsidRPr="00ED2B74" w:rsidRDefault="005B3863" w:rsidP="00ED2B74">
            <w:pPr>
              <w:spacing w:line="240" w:lineRule="auto"/>
            </w:pPr>
          </w:p>
        </w:tc>
      </w:tr>
      <w:tr w:rsidR="005B3863" w:rsidRPr="00ED2B74" w14:paraId="22F548C4" w14:textId="77777777" w:rsidTr="00CE4FCC">
        <w:trPr>
          <w:trHeight w:val="215"/>
        </w:trPr>
        <w:tc>
          <w:tcPr>
            <w:tcW w:w="1006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14:paraId="175E97E1" w14:textId="77777777" w:rsidR="005B3863" w:rsidRPr="00ED2B74" w:rsidRDefault="005B3863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CONTROLLO VISIVO/FUNZIONALE</w:t>
            </w:r>
          </w:p>
        </w:tc>
      </w:tr>
      <w:tr w:rsidR="005B3863" w:rsidRPr="00ED2B74" w14:paraId="27FAFC7C" w14:textId="77777777" w:rsidTr="0031440A">
        <w:trPr>
          <w:trHeight w:val="215"/>
        </w:trPr>
        <w:tc>
          <w:tcPr>
            <w:tcW w:w="779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53942" w14:textId="77777777" w:rsidR="005B3863" w:rsidRDefault="005B3863" w:rsidP="00CE4FCC">
            <w:pPr>
              <w:spacing w:line="240" w:lineRule="auto"/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78A25956" w14:textId="77777777" w:rsidR="005B3863" w:rsidRPr="008D047F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OK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074A3992" w14:textId="77777777" w:rsidR="005B3863" w:rsidRPr="008D047F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KO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458F5D4C" w14:textId="77777777" w:rsidR="005B3863" w:rsidRPr="008D047F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</w:tr>
      <w:tr w:rsidR="005B3863" w:rsidRPr="00ED2B74" w14:paraId="31869EEA" w14:textId="77777777" w:rsidTr="0031440A">
        <w:trPr>
          <w:trHeight w:val="215"/>
        </w:trPr>
        <w:tc>
          <w:tcPr>
            <w:tcW w:w="779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4ECA6" w14:textId="77777777" w:rsidR="005B3863" w:rsidRPr="00A76623" w:rsidRDefault="005B3863" w:rsidP="00CE4FCC">
            <w:pPr>
              <w:spacing w:line="240" w:lineRule="auto"/>
              <w:rPr>
                <w:b/>
              </w:rPr>
            </w:pPr>
            <w:r w:rsidRPr="00A76623">
              <w:rPr>
                <w:b/>
              </w:rPr>
              <w:t>Test di perdita</w:t>
            </w:r>
            <w:r>
              <w:rPr>
                <w:b/>
              </w:rPr>
              <w:t xml:space="preserve"> NIBP</w:t>
            </w:r>
            <w:r w:rsidRPr="00A76623">
              <w:rPr>
                <w:b/>
              </w:rPr>
              <w:t xml:space="preserve"> </w:t>
            </w:r>
          </w:p>
        </w:tc>
        <w:tc>
          <w:tcPr>
            <w:tcW w:w="7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780B5" w14:textId="77777777" w:rsidR="005B3863" w:rsidRPr="00491907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7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4188E1" w14:textId="77777777" w:rsidR="005B3863" w:rsidRPr="00491907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7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CF383" w14:textId="77777777" w:rsidR="005B3863" w:rsidRPr="00491907" w:rsidRDefault="005B3863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31440A" w:rsidRPr="00ED2B74" w14:paraId="3552DB30" w14:textId="77777777" w:rsidTr="0031440A">
        <w:trPr>
          <w:trHeight w:val="215"/>
        </w:trPr>
        <w:tc>
          <w:tcPr>
            <w:tcW w:w="779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B44F0" w14:textId="77777777" w:rsidR="0031440A" w:rsidRPr="00A76623" w:rsidRDefault="0031440A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Integrità tubo/bracciale NIBP</w:t>
            </w:r>
          </w:p>
        </w:tc>
        <w:tc>
          <w:tcPr>
            <w:tcW w:w="7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05B11" w14:textId="77777777" w:rsidR="0031440A" w:rsidRDefault="0031440A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ontrollo29"/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33"/>
          </w:p>
        </w:tc>
        <w:tc>
          <w:tcPr>
            <w:tcW w:w="7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277A3" w14:textId="77777777" w:rsidR="0031440A" w:rsidRDefault="0031440A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Controllo30"/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34"/>
          </w:p>
        </w:tc>
        <w:tc>
          <w:tcPr>
            <w:tcW w:w="7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48799" w14:textId="77777777" w:rsidR="0031440A" w:rsidRDefault="0031440A" w:rsidP="00CE4F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5" w:name="Controllo31"/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35"/>
          </w:p>
        </w:tc>
      </w:tr>
      <w:tr w:rsidR="005B3863" w:rsidRPr="00ED2B74" w14:paraId="59F7E4E1" w14:textId="77777777" w:rsidTr="00CE4FCC">
        <w:trPr>
          <w:trHeight w:val="215"/>
        </w:trPr>
        <w:tc>
          <w:tcPr>
            <w:tcW w:w="10066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6AF9BC6" w14:textId="77777777" w:rsidR="005B3863" w:rsidRPr="00ED2B74" w:rsidRDefault="005B3863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B3863" w:rsidRPr="00ED2B74" w14:paraId="269DFB0B" w14:textId="77777777" w:rsidTr="00CE4FCC">
        <w:trPr>
          <w:trHeight w:val="215"/>
        </w:trPr>
        <w:tc>
          <w:tcPr>
            <w:tcW w:w="1006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16145F70" w14:textId="77777777" w:rsidR="005B3863" w:rsidRPr="00ED2B74" w:rsidRDefault="005B3863" w:rsidP="00CE4FCC">
            <w:pPr>
              <w:tabs>
                <w:tab w:val="left" w:pos="4950"/>
              </w:tabs>
              <w:spacing w:line="240" w:lineRule="auto"/>
              <w:jc w:val="center"/>
            </w:pPr>
            <w:r w:rsidRPr="00A76623">
              <w:rPr>
                <w:b/>
                <w:sz w:val="24"/>
                <w:szCs w:val="24"/>
              </w:rPr>
              <w:t>VERIFICA NIBP</w:t>
            </w:r>
          </w:p>
        </w:tc>
      </w:tr>
      <w:tr w:rsidR="005B3863" w:rsidRPr="00ED2B74" w14:paraId="2F97A709" w14:textId="77777777" w:rsidTr="00CE4FCC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15B4A70C" w14:textId="77777777" w:rsidR="005B3863" w:rsidRPr="00A76623" w:rsidRDefault="005B3863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 w:rsidRPr="00A76623">
              <w:rPr>
                <w:b/>
              </w:rPr>
              <w:t>N°</w:t>
            </w:r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4E7926DD" w14:textId="77777777" w:rsidR="005B3863" w:rsidRPr="00A76623" w:rsidRDefault="005B3863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 w:rsidRPr="00A76623">
              <w:rPr>
                <w:b/>
              </w:rPr>
              <w:t xml:space="preserve">IMPOSTATA </w:t>
            </w:r>
            <w:r w:rsidRPr="00BB6BA7">
              <w:rPr>
                <w:b/>
                <w:sz w:val="18"/>
                <w:szCs w:val="18"/>
              </w:rPr>
              <w:t>(mmHg)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18D4CC45" w14:textId="77777777" w:rsidR="005B3863" w:rsidRPr="00A76623" w:rsidRDefault="005B3863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 w:rsidRPr="00A76623">
              <w:rPr>
                <w:b/>
              </w:rPr>
              <w:t xml:space="preserve">RILEVATA </w:t>
            </w:r>
            <w:r w:rsidRPr="00BB6BA7">
              <w:rPr>
                <w:b/>
                <w:sz w:val="18"/>
                <w:szCs w:val="18"/>
              </w:rPr>
              <w:t>(mmHg)</w:t>
            </w:r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36AD40B1" w14:textId="77777777" w:rsidR="005B3863" w:rsidRPr="00A76623" w:rsidRDefault="005B3863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 w:rsidRPr="00A76623">
              <w:rPr>
                <w:b/>
              </w:rPr>
              <w:t xml:space="preserve">ERRORE </w:t>
            </w:r>
            <w:r w:rsidRPr="00BB6BA7">
              <w:rPr>
                <w:b/>
                <w:sz w:val="18"/>
                <w:szCs w:val="18"/>
              </w:rPr>
              <w:t>(mmHg)</w:t>
            </w:r>
          </w:p>
        </w:tc>
      </w:tr>
      <w:tr w:rsidR="005B3863" w:rsidRPr="00ED2B74" w14:paraId="478DB1BA" w14:textId="77777777" w:rsidTr="00CE4FCC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FCADA" w14:textId="77777777" w:rsidR="005B3863" w:rsidRPr="00ED2B74" w:rsidRDefault="005B3863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5EB14" w14:textId="77777777" w:rsidR="005B3863" w:rsidRPr="00ED2B74" w:rsidRDefault="005B3863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240</w:t>
            </w:r>
          </w:p>
        </w:tc>
        <w:bookmarkStart w:id="36" w:name="VRS1"/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84EF6" w14:textId="77777777" w:rsidR="005B3863" w:rsidRPr="00491907" w:rsidRDefault="00312ADD" w:rsidP="00AE4D43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VRS1"/>
                  <w:enabled/>
                  <w:calcOnExit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>
              <w:fldChar w:fldCharType="end"/>
            </w:r>
            <w:bookmarkEnd w:id="36"/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9EE09" w14:textId="77777777" w:rsidR="005B3863" w:rsidRPr="00491907" w:rsidRDefault="00312ADD" w:rsidP="00CE4FCC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"/>
                  <w:enabled w:val="0"/>
                  <w:calcOnExit w:val="0"/>
                  <w:textInput>
                    <w:type w:val="calculated"/>
                    <w:default w:val="=SUM(VRS1;-240)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=SUM(VRS1;-240) </w:instrText>
            </w:r>
            <w:r>
              <w:fldChar w:fldCharType="separate"/>
            </w:r>
            <w:r w:rsidR="00743E4B">
              <w:rPr>
                <w:noProof/>
              </w:rPr>
              <w:instrText>-240</w:instrText>
            </w:r>
            <w:r>
              <w:fldChar w:fldCharType="end"/>
            </w:r>
            <w:r>
              <w:fldChar w:fldCharType="separate"/>
            </w:r>
            <w:r w:rsidR="00743E4B">
              <w:rPr>
                <w:noProof/>
              </w:rPr>
              <w:t>-240</w:t>
            </w:r>
            <w:r>
              <w:fldChar w:fldCharType="end"/>
            </w:r>
          </w:p>
        </w:tc>
      </w:tr>
      <w:tr w:rsidR="005B3863" w:rsidRPr="00ED2B74" w14:paraId="36AA222B" w14:textId="77777777" w:rsidTr="00CE4FCC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7F9F9" w14:textId="77777777" w:rsidR="005B3863" w:rsidRPr="00ED2B74" w:rsidRDefault="005B3863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D9148" w14:textId="77777777" w:rsidR="005B3863" w:rsidRPr="00ED2B74" w:rsidRDefault="005B3863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200</w:t>
            </w:r>
          </w:p>
        </w:tc>
        <w:bookmarkStart w:id="37" w:name="VRS2"/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B7078" w14:textId="77777777" w:rsidR="005B3863" w:rsidRPr="00491907" w:rsidRDefault="00312ADD" w:rsidP="00AE4D43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VRS2"/>
                  <w:enabled/>
                  <w:calcOnExit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>
              <w:fldChar w:fldCharType="end"/>
            </w:r>
            <w:bookmarkEnd w:id="37"/>
          </w:p>
        </w:tc>
        <w:bookmarkStart w:id="38" w:name="Testo14"/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661FE" w14:textId="77777777" w:rsidR="005B3863" w:rsidRPr="00491907" w:rsidRDefault="00312ADD" w:rsidP="00CE4FCC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14"/>
                  <w:enabled w:val="0"/>
                  <w:calcOnExit w:val="0"/>
                  <w:textInput>
                    <w:type w:val="calculated"/>
                    <w:default w:val="=SUM(VRS2;-200)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=SUM(VRS2;-200) </w:instrText>
            </w:r>
            <w:r>
              <w:fldChar w:fldCharType="separate"/>
            </w:r>
            <w:r w:rsidR="00743E4B">
              <w:rPr>
                <w:noProof/>
              </w:rPr>
              <w:instrText>-200</w:instrText>
            </w:r>
            <w:r>
              <w:fldChar w:fldCharType="end"/>
            </w:r>
            <w:r>
              <w:fldChar w:fldCharType="separate"/>
            </w:r>
            <w:r w:rsidR="00743E4B">
              <w:rPr>
                <w:noProof/>
              </w:rPr>
              <w:t>-200</w:t>
            </w:r>
            <w:r>
              <w:fldChar w:fldCharType="end"/>
            </w:r>
            <w:bookmarkEnd w:id="38"/>
          </w:p>
        </w:tc>
      </w:tr>
      <w:tr w:rsidR="005B3863" w:rsidRPr="00ED2B74" w14:paraId="35F43707" w14:textId="77777777" w:rsidTr="00CE4FCC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D9DBE" w14:textId="77777777" w:rsidR="005B3863" w:rsidRPr="00ED2B74" w:rsidRDefault="005B3863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95EDC" w14:textId="77777777" w:rsidR="005B3863" w:rsidRPr="00ED2B74" w:rsidRDefault="005B3863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160</w:t>
            </w:r>
          </w:p>
        </w:tc>
        <w:bookmarkStart w:id="39" w:name="VRS3"/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8F9C9" w14:textId="77777777" w:rsidR="005B3863" w:rsidRPr="00491907" w:rsidRDefault="00312ADD" w:rsidP="00AE4D43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VRS3"/>
                  <w:enabled/>
                  <w:calcOnExit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>
              <w:fldChar w:fldCharType="end"/>
            </w:r>
            <w:bookmarkEnd w:id="39"/>
          </w:p>
        </w:tc>
        <w:bookmarkStart w:id="40" w:name="Testo16"/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36205" w14:textId="77777777" w:rsidR="005B3863" w:rsidRPr="00491907" w:rsidRDefault="00312ADD" w:rsidP="00CE4FCC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16"/>
                  <w:enabled w:val="0"/>
                  <w:calcOnExit w:val="0"/>
                  <w:textInput>
                    <w:type w:val="calculated"/>
                    <w:default w:val="=SUM(VRS3;-160)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=SUM(VRS3;-160) </w:instrText>
            </w:r>
            <w:r>
              <w:fldChar w:fldCharType="separate"/>
            </w:r>
            <w:r w:rsidR="00743E4B">
              <w:rPr>
                <w:noProof/>
              </w:rPr>
              <w:instrText>-160</w:instrText>
            </w:r>
            <w:r>
              <w:fldChar w:fldCharType="end"/>
            </w:r>
            <w:r>
              <w:fldChar w:fldCharType="separate"/>
            </w:r>
            <w:r w:rsidR="00743E4B">
              <w:rPr>
                <w:noProof/>
              </w:rPr>
              <w:t>-160</w:t>
            </w:r>
            <w:r>
              <w:fldChar w:fldCharType="end"/>
            </w:r>
            <w:bookmarkEnd w:id="40"/>
          </w:p>
        </w:tc>
      </w:tr>
      <w:tr w:rsidR="005B3863" w:rsidRPr="00ED2B74" w14:paraId="0115BE1C" w14:textId="77777777" w:rsidTr="00CE4FCC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FDFE1" w14:textId="77777777" w:rsidR="005B3863" w:rsidRPr="00ED2B74" w:rsidRDefault="005B3863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CC0DC" w14:textId="77777777" w:rsidR="005B3863" w:rsidRPr="00ED2B74" w:rsidRDefault="005B3863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120</w:t>
            </w:r>
          </w:p>
        </w:tc>
        <w:bookmarkStart w:id="41" w:name="VRS4"/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F9728" w14:textId="77777777" w:rsidR="005B3863" w:rsidRPr="00491907" w:rsidRDefault="00312ADD" w:rsidP="00AE4D43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VRS4"/>
                  <w:enabled/>
                  <w:calcOnExit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>
              <w:fldChar w:fldCharType="end"/>
            </w:r>
            <w:bookmarkEnd w:id="41"/>
          </w:p>
        </w:tc>
        <w:bookmarkStart w:id="42" w:name="Testo18"/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6AE34" w14:textId="77777777" w:rsidR="005B3863" w:rsidRPr="00491907" w:rsidRDefault="00312ADD" w:rsidP="00CE4FCC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18"/>
                  <w:enabled w:val="0"/>
                  <w:calcOnExit w:val="0"/>
                  <w:textInput>
                    <w:type w:val="calculated"/>
                    <w:default w:val="=SUM(VRS4;-120)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=SUM(VRS4;-120) </w:instrText>
            </w:r>
            <w:r>
              <w:fldChar w:fldCharType="separate"/>
            </w:r>
            <w:r w:rsidR="00743E4B">
              <w:rPr>
                <w:noProof/>
              </w:rPr>
              <w:instrText>-120</w:instrText>
            </w:r>
            <w:r>
              <w:fldChar w:fldCharType="end"/>
            </w:r>
            <w:r>
              <w:fldChar w:fldCharType="separate"/>
            </w:r>
            <w:r w:rsidR="00743E4B">
              <w:rPr>
                <w:noProof/>
              </w:rPr>
              <w:t>-120</w:t>
            </w:r>
            <w:r>
              <w:fldChar w:fldCharType="end"/>
            </w:r>
            <w:bookmarkEnd w:id="42"/>
          </w:p>
        </w:tc>
      </w:tr>
      <w:tr w:rsidR="005B3863" w:rsidRPr="00ED2B74" w14:paraId="70D03B22" w14:textId="77777777" w:rsidTr="00CE4FCC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AFB02" w14:textId="77777777" w:rsidR="005B3863" w:rsidRPr="00ED2B74" w:rsidRDefault="005B3863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EC5678" w14:textId="77777777" w:rsidR="005B3863" w:rsidRPr="00ED2B74" w:rsidRDefault="005B3863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bookmarkStart w:id="43" w:name="VRS5"/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BDF743" w14:textId="77777777" w:rsidR="005B3863" w:rsidRPr="00491907" w:rsidRDefault="00312ADD" w:rsidP="00AE4D43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VRS5"/>
                  <w:enabled/>
                  <w:calcOnExit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>
              <w:fldChar w:fldCharType="end"/>
            </w:r>
            <w:bookmarkEnd w:id="43"/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38BA0" w14:textId="77777777" w:rsidR="005B3863" w:rsidRPr="00491907" w:rsidRDefault="00312ADD" w:rsidP="00CE4FCC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"/>
                  <w:enabled w:val="0"/>
                  <w:calcOnExit w:val="0"/>
                  <w:textInput>
                    <w:type w:val="calculated"/>
                    <w:default w:val="=SUM(VRS5;-80)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=SUM(VRS5;-80) </w:instrText>
            </w:r>
            <w:r>
              <w:fldChar w:fldCharType="separate"/>
            </w:r>
            <w:r w:rsidR="00743E4B">
              <w:rPr>
                <w:noProof/>
              </w:rPr>
              <w:instrText>-80</w:instrText>
            </w:r>
            <w:r>
              <w:fldChar w:fldCharType="end"/>
            </w:r>
            <w:r>
              <w:fldChar w:fldCharType="separate"/>
            </w:r>
            <w:r w:rsidR="00743E4B">
              <w:rPr>
                <w:noProof/>
              </w:rPr>
              <w:t>-80</w:t>
            </w:r>
            <w:r>
              <w:fldChar w:fldCharType="end"/>
            </w:r>
          </w:p>
        </w:tc>
      </w:tr>
      <w:tr w:rsidR="005B3863" w:rsidRPr="00ED2B74" w14:paraId="654A552F" w14:textId="77777777" w:rsidTr="00CE4FCC">
        <w:trPr>
          <w:trHeight w:val="21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98886" w14:textId="77777777" w:rsidR="005B3863" w:rsidRPr="00ED2B74" w:rsidRDefault="005B3863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78293" w14:textId="77777777" w:rsidR="005B3863" w:rsidRPr="00ED2B74" w:rsidRDefault="005B3863" w:rsidP="00CE4FCC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bookmarkStart w:id="44" w:name="VRS6"/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93205" w14:textId="77777777" w:rsidR="005B3863" w:rsidRPr="00491907" w:rsidRDefault="00312ADD" w:rsidP="00AE4D43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VRS6"/>
                  <w:enabled/>
                  <w:calcOnExit/>
                  <w:textInput>
                    <w:type w:val="numb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 w:rsidR="00AE4D43">
              <w:rPr>
                <w:noProof/>
              </w:rPr>
              <w:t> </w:t>
            </w:r>
            <w:r>
              <w:fldChar w:fldCharType="end"/>
            </w:r>
            <w:bookmarkEnd w:id="44"/>
          </w:p>
        </w:tc>
        <w:tc>
          <w:tcPr>
            <w:tcW w:w="31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0C3F4" w14:textId="77777777" w:rsidR="005B3863" w:rsidRPr="00491907" w:rsidRDefault="00312ADD" w:rsidP="00CE4FCC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"/>
                  <w:enabled w:val="0"/>
                  <w:calcOnExit w:val="0"/>
                  <w:textInput>
                    <w:type w:val="calculated"/>
                    <w:default w:val="=SUM(VRS6;-40)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=SUM(VRS6;-40) </w:instrText>
            </w:r>
            <w:r>
              <w:fldChar w:fldCharType="separate"/>
            </w:r>
            <w:r w:rsidR="00743E4B">
              <w:rPr>
                <w:noProof/>
              </w:rPr>
              <w:instrText>-40</w:instrText>
            </w:r>
            <w:r>
              <w:fldChar w:fldCharType="end"/>
            </w:r>
            <w:r>
              <w:fldChar w:fldCharType="separate"/>
            </w:r>
            <w:r w:rsidR="00743E4B">
              <w:rPr>
                <w:noProof/>
              </w:rPr>
              <w:t>-40</w:t>
            </w:r>
            <w:r>
              <w:fldChar w:fldCharType="end"/>
            </w:r>
          </w:p>
        </w:tc>
      </w:tr>
      <w:tr w:rsidR="005B3863" w:rsidRPr="00ED2B74" w14:paraId="3B958EB1" w14:textId="77777777" w:rsidTr="00CE4FCC">
        <w:trPr>
          <w:trHeight w:val="215"/>
        </w:trPr>
        <w:tc>
          <w:tcPr>
            <w:tcW w:w="10066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B2DB57" w14:textId="77777777" w:rsidR="005B3863" w:rsidRPr="00A76623" w:rsidRDefault="005B3863" w:rsidP="00CE4FCC">
            <w:pPr>
              <w:tabs>
                <w:tab w:val="left" w:pos="1365"/>
              </w:tabs>
              <w:spacing w:line="240" w:lineRule="auto"/>
              <w:rPr>
                <w:b/>
              </w:rPr>
            </w:pPr>
          </w:p>
        </w:tc>
      </w:tr>
      <w:tr w:rsidR="005B3863" w:rsidRPr="00ED2B74" w14:paraId="48D9A46B" w14:textId="77777777" w:rsidTr="00CE4FCC">
        <w:trPr>
          <w:trHeight w:val="215"/>
        </w:trPr>
        <w:tc>
          <w:tcPr>
            <w:tcW w:w="6082" w:type="dxa"/>
            <w:gridSpan w:val="8"/>
            <w:shd w:val="clear" w:color="auto" w:fill="B8CCE4"/>
            <w:vAlign w:val="center"/>
          </w:tcPr>
          <w:p w14:paraId="73900054" w14:textId="77777777" w:rsidR="005B3863" w:rsidRPr="00ED2B74" w:rsidRDefault="005B3863" w:rsidP="00CE4FC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ESITO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ED2B74">
              <w:rPr>
                <w:b/>
                <w:sz w:val="24"/>
                <w:szCs w:val="24"/>
              </w:rPr>
              <w:t>DELLA PROVA</w:t>
            </w:r>
            <w:r>
              <w:rPr>
                <w:b/>
                <w:sz w:val="24"/>
                <w:szCs w:val="24"/>
              </w:rPr>
              <w:t xml:space="preserve"> NIBP</w:t>
            </w:r>
            <w:r w:rsidR="00147BE4">
              <w:rPr>
                <w:b/>
                <w:sz w:val="24"/>
                <w:szCs w:val="24"/>
              </w:rPr>
              <w:t xml:space="preserve"> STATICA</w:t>
            </w:r>
          </w:p>
        </w:tc>
        <w:tc>
          <w:tcPr>
            <w:tcW w:w="3984" w:type="dxa"/>
            <w:gridSpan w:val="7"/>
          </w:tcPr>
          <w:p w14:paraId="76698329" w14:textId="77777777" w:rsidR="005B3863" w:rsidRPr="00491907" w:rsidRDefault="005B3863" w:rsidP="00CE4FC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   "/>
                    <w:listEntry w:val="CONFORME"/>
                    <w:listEntry w:val="CONFORME CON ANNOTAZIONE"/>
                    <w:listEntry w:val="NON CONFORME"/>
                  </w:ddList>
                </w:ffData>
              </w:fldChar>
            </w:r>
            <w:r>
              <w:rPr>
                <w:b/>
                <w:sz w:val="24"/>
                <w:szCs w:val="24"/>
              </w:rPr>
              <w:instrText xml:space="preserve"> FORMDROPDOWN </w:instrText>
            </w:r>
            <w:r w:rsidR="00E25479">
              <w:rPr>
                <w:b/>
                <w:sz w:val="24"/>
                <w:szCs w:val="24"/>
              </w:rPr>
            </w:r>
            <w:r w:rsidR="00E25479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 w:rsidR="005B3863" w:rsidRPr="00ED2B74" w14:paraId="6E0FD9E7" w14:textId="77777777" w:rsidTr="00CE4FCC">
        <w:trPr>
          <w:trHeight w:val="215"/>
        </w:trPr>
        <w:tc>
          <w:tcPr>
            <w:tcW w:w="1022" w:type="dxa"/>
            <w:gridSpan w:val="2"/>
            <w:tcBorders>
              <w:right w:val="single" w:sz="4" w:space="0" w:color="auto"/>
            </w:tcBorders>
            <w:shd w:val="clear" w:color="auto" w:fill="B8CCE4"/>
            <w:vAlign w:val="center"/>
          </w:tcPr>
          <w:p w14:paraId="608585B2" w14:textId="77777777" w:rsidR="005B3863" w:rsidRPr="00ED2B74" w:rsidRDefault="005B3863" w:rsidP="00CE4FCC">
            <w:pPr>
              <w:spacing w:line="240" w:lineRule="auto"/>
              <w:rPr>
                <w:b/>
              </w:rPr>
            </w:pPr>
            <w:r>
              <w:rPr>
                <w:b/>
              </w:rPr>
              <w:t>NOTE</w:t>
            </w:r>
          </w:p>
        </w:tc>
        <w:tc>
          <w:tcPr>
            <w:tcW w:w="904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6DBEC" w14:textId="77777777" w:rsidR="005B3863" w:rsidRPr="00ED2B74" w:rsidRDefault="005B3863" w:rsidP="00AE4D43">
            <w:pPr>
              <w:spacing w:line="240" w:lineRule="auto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23"/>
                  <w:enabled/>
                  <w:calcOnExit w:val="0"/>
                  <w:textInput/>
                </w:ffData>
              </w:fldChar>
            </w:r>
            <w:bookmarkStart w:id="45" w:name="Testo23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AE4D43">
              <w:rPr>
                <w:b/>
                <w:noProof/>
              </w:rPr>
              <w:t> </w:t>
            </w:r>
            <w:r w:rsidR="00AE4D43">
              <w:rPr>
                <w:b/>
                <w:noProof/>
              </w:rPr>
              <w:t> </w:t>
            </w:r>
            <w:r w:rsidR="00AE4D43">
              <w:rPr>
                <w:b/>
                <w:noProof/>
              </w:rPr>
              <w:t> </w:t>
            </w:r>
            <w:r w:rsidR="00AE4D43">
              <w:rPr>
                <w:b/>
                <w:noProof/>
              </w:rPr>
              <w:t> </w:t>
            </w:r>
            <w:r w:rsidR="00AE4D43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45"/>
          </w:p>
        </w:tc>
      </w:tr>
    </w:tbl>
    <w:p w14:paraId="712765C8" w14:textId="77777777" w:rsidR="005B3863" w:rsidRDefault="005B3863" w:rsidP="00EC2F07">
      <w:pPr>
        <w:spacing w:line="240" w:lineRule="auto"/>
        <w:ind w:left="425" w:firstLine="357"/>
      </w:pPr>
    </w:p>
    <w:p w14:paraId="0F789508" w14:textId="77777777" w:rsidR="005B3863" w:rsidRPr="00EC2F07" w:rsidRDefault="005B3863" w:rsidP="00147BE4">
      <w:pPr>
        <w:spacing w:line="240" w:lineRule="auto"/>
      </w:pPr>
    </w:p>
    <w:p w14:paraId="1FFA12A0" w14:textId="77777777" w:rsidR="0031440A" w:rsidRDefault="0031440A">
      <w:pPr>
        <w:spacing w:line="240" w:lineRule="auto"/>
      </w:pPr>
      <w:r>
        <w:br w:type="page"/>
      </w:r>
    </w:p>
    <w:p w14:paraId="57A938E0" w14:textId="77777777" w:rsidR="005B3863" w:rsidRDefault="005B3863"/>
    <w:p w14:paraId="11F7BE6C" w14:textId="77777777" w:rsidR="0031440A" w:rsidRDefault="0031440A"/>
    <w:tbl>
      <w:tblPr>
        <w:tblW w:w="1006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264"/>
        <w:gridCol w:w="404"/>
        <w:gridCol w:w="689"/>
        <w:gridCol w:w="119"/>
        <w:gridCol w:w="785"/>
        <w:gridCol w:w="327"/>
        <w:gridCol w:w="523"/>
        <w:gridCol w:w="411"/>
        <w:gridCol w:w="12"/>
        <w:gridCol w:w="842"/>
        <w:gridCol w:w="854"/>
        <w:gridCol w:w="8"/>
        <w:gridCol w:w="432"/>
        <w:gridCol w:w="273"/>
        <w:gridCol w:w="142"/>
        <w:gridCol w:w="420"/>
        <w:gridCol w:w="570"/>
        <w:gridCol w:w="282"/>
        <w:gridCol w:w="381"/>
        <w:gridCol w:w="471"/>
        <w:gridCol w:w="193"/>
        <w:gridCol w:w="664"/>
      </w:tblGrid>
      <w:tr w:rsidR="0037005A" w:rsidRPr="002E4E34" w14:paraId="03EAF50F" w14:textId="77777777" w:rsidTr="0037005A">
        <w:trPr>
          <w:trHeight w:val="218"/>
        </w:trPr>
        <w:tc>
          <w:tcPr>
            <w:tcW w:w="10066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850EEED" w14:textId="77777777" w:rsidR="0037005A" w:rsidRPr="0037005A" w:rsidRDefault="0037005A" w:rsidP="00707E3D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Cs w:val="32"/>
              </w:rPr>
            </w:pPr>
          </w:p>
        </w:tc>
      </w:tr>
      <w:tr w:rsidR="0037005A" w:rsidRPr="002E4E34" w14:paraId="7D4FF7FB" w14:textId="77777777" w:rsidTr="0037005A">
        <w:trPr>
          <w:trHeight w:val="218"/>
        </w:trPr>
        <w:tc>
          <w:tcPr>
            <w:tcW w:w="1006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14:paraId="67C7F6B2" w14:textId="77777777" w:rsidR="0037005A" w:rsidRPr="002E4E34" w:rsidRDefault="0037005A" w:rsidP="004A753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32"/>
                <w:szCs w:val="32"/>
              </w:rPr>
            </w:pPr>
            <w:r w:rsidRPr="002E4E34">
              <w:rPr>
                <w:b/>
                <w:sz w:val="32"/>
                <w:szCs w:val="32"/>
              </w:rPr>
              <w:t xml:space="preserve">VERIFICA </w:t>
            </w:r>
            <w:r>
              <w:rPr>
                <w:b/>
                <w:sz w:val="32"/>
                <w:szCs w:val="32"/>
              </w:rPr>
              <w:t xml:space="preserve">NIBP </w:t>
            </w:r>
            <w:r w:rsidR="004A7539">
              <w:rPr>
                <w:b/>
                <w:sz w:val="32"/>
                <w:szCs w:val="32"/>
              </w:rPr>
              <w:t>DINAMICA</w:t>
            </w:r>
          </w:p>
        </w:tc>
      </w:tr>
      <w:tr w:rsidR="0031440A" w:rsidRPr="00ED2B74" w14:paraId="3604BEE2" w14:textId="77777777" w:rsidTr="0037005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10066" w:type="dxa"/>
            <w:gridSpan w:val="22"/>
            <w:tcBorders>
              <w:left w:val="nil"/>
              <w:bottom w:val="nil"/>
              <w:right w:val="nil"/>
            </w:tcBorders>
          </w:tcPr>
          <w:p w14:paraId="7FE958E8" w14:textId="77777777" w:rsidR="0031440A" w:rsidRPr="00ED2B74" w:rsidRDefault="0031440A" w:rsidP="0031440A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31440A" w:rsidRPr="00ED2B74" w14:paraId="1408329C" w14:textId="77777777" w:rsidTr="0037005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10066" w:type="dxa"/>
            <w:gridSpan w:val="22"/>
            <w:shd w:val="clear" w:color="auto" w:fill="B8CCE4"/>
          </w:tcPr>
          <w:p w14:paraId="6F1BAEA7" w14:textId="77777777" w:rsidR="0031440A" w:rsidRPr="00ED2B74" w:rsidRDefault="0031440A" w:rsidP="0031440A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STRUMENTAZIONE USATA PER IL CONTROLLO</w:t>
            </w:r>
          </w:p>
        </w:tc>
      </w:tr>
      <w:tr w:rsidR="0031440A" w:rsidRPr="00ED2B74" w14:paraId="3971189C" w14:textId="77777777" w:rsidTr="0037005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3588" w:type="dxa"/>
            <w:gridSpan w:val="6"/>
            <w:tcBorders>
              <w:right w:val="single" w:sz="4" w:space="0" w:color="auto"/>
            </w:tcBorders>
          </w:tcPr>
          <w:p w14:paraId="198A3A8E" w14:textId="77777777" w:rsidR="0031440A" w:rsidRPr="00ED2B74" w:rsidRDefault="0031440A" w:rsidP="0031440A">
            <w:pPr>
              <w:spacing w:line="240" w:lineRule="auto"/>
            </w:pPr>
            <w:r w:rsidRPr="00ED2B74">
              <w:rPr>
                <w:b/>
              </w:rPr>
              <w:t>Produttore</w:t>
            </w:r>
            <w:r>
              <w:rPr>
                <w:b/>
              </w:rPr>
              <w:t xml:space="preserve">: </w:t>
            </w:r>
            <w:r>
              <w:t>FLUKE</w:t>
            </w:r>
          </w:p>
        </w:tc>
        <w:tc>
          <w:tcPr>
            <w:tcW w:w="3355" w:type="dxa"/>
            <w:gridSpan w:val="8"/>
            <w:tcBorders>
              <w:right w:val="single" w:sz="4" w:space="0" w:color="auto"/>
            </w:tcBorders>
          </w:tcPr>
          <w:p w14:paraId="66F50FAF" w14:textId="77777777" w:rsidR="0031440A" w:rsidRPr="00EE198C" w:rsidRDefault="0031440A" w:rsidP="0031440A">
            <w:pPr>
              <w:spacing w:line="240" w:lineRule="auto"/>
            </w:pPr>
            <w:r w:rsidRPr="00ED2B74">
              <w:rPr>
                <w:b/>
              </w:rPr>
              <w:t>Modello:</w:t>
            </w:r>
            <w:r>
              <w:rPr>
                <w:b/>
              </w:rPr>
              <w:t xml:space="preserve"> </w:t>
            </w:r>
            <w:r w:rsidRPr="00EE198C">
              <w:t>BP PUMP 2</w:t>
            </w:r>
          </w:p>
        </w:tc>
        <w:tc>
          <w:tcPr>
            <w:tcW w:w="3123" w:type="dxa"/>
            <w:gridSpan w:val="8"/>
            <w:tcBorders>
              <w:right w:val="single" w:sz="4" w:space="0" w:color="auto"/>
            </w:tcBorders>
          </w:tcPr>
          <w:p w14:paraId="62678BF5" w14:textId="77777777" w:rsidR="0031440A" w:rsidRPr="00ED2B74" w:rsidRDefault="0031440A" w:rsidP="0031440A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S/N: </w:t>
            </w:r>
            <w:r>
              <w:t>212192</w:t>
            </w:r>
          </w:p>
        </w:tc>
      </w:tr>
      <w:tr w:rsidR="0031440A" w:rsidRPr="00ED2B74" w14:paraId="58A2DAAD" w14:textId="77777777" w:rsidTr="0037005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10066" w:type="dxa"/>
            <w:gridSpan w:val="22"/>
            <w:tcBorders>
              <w:left w:val="nil"/>
              <w:right w:val="nil"/>
            </w:tcBorders>
          </w:tcPr>
          <w:p w14:paraId="42C9F402" w14:textId="77777777" w:rsidR="0031440A" w:rsidRPr="00ED2B74" w:rsidRDefault="0031440A" w:rsidP="0031440A">
            <w:pPr>
              <w:spacing w:line="240" w:lineRule="auto"/>
              <w:rPr>
                <w:b/>
              </w:rPr>
            </w:pPr>
          </w:p>
        </w:tc>
      </w:tr>
      <w:tr w:rsidR="0031440A" w:rsidRPr="00ED2B74" w14:paraId="31849437" w14:textId="77777777" w:rsidTr="0037005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10066" w:type="dxa"/>
            <w:gridSpan w:val="22"/>
            <w:shd w:val="clear" w:color="auto" w:fill="B8CCE4"/>
          </w:tcPr>
          <w:p w14:paraId="7AABF28A" w14:textId="77777777" w:rsidR="0031440A" w:rsidRPr="00ED2B74" w:rsidRDefault="0031440A" w:rsidP="0031440A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RIFERIMENTI NORMATIVI-PROCEDURE</w:t>
            </w:r>
          </w:p>
        </w:tc>
      </w:tr>
      <w:tr w:rsidR="0031440A" w:rsidRPr="00ED2B74" w14:paraId="46442A21" w14:textId="77777777" w:rsidTr="0037005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2357" w:type="dxa"/>
            <w:gridSpan w:val="3"/>
            <w:tcBorders>
              <w:bottom w:val="single" w:sz="4" w:space="0" w:color="000000"/>
            </w:tcBorders>
          </w:tcPr>
          <w:p w14:paraId="4636D407" w14:textId="77777777" w:rsidR="0031440A" w:rsidRPr="00ED2B74" w:rsidRDefault="0031440A" w:rsidP="0031440A">
            <w:pPr>
              <w:spacing w:line="240" w:lineRule="auto"/>
              <w:rPr>
                <w:b/>
              </w:rPr>
            </w:pPr>
            <w:r w:rsidRPr="00ED2B74">
              <w:rPr>
                <w:b/>
              </w:rPr>
              <w:t>Norme/Procedure:</w:t>
            </w:r>
          </w:p>
        </w:tc>
        <w:tc>
          <w:tcPr>
            <w:tcW w:w="7709" w:type="dxa"/>
            <w:gridSpan w:val="19"/>
            <w:tcBorders>
              <w:bottom w:val="single" w:sz="4" w:space="0" w:color="000000"/>
            </w:tcBorders>
          </w:tcPr>
          <w:p w14:paraId="4070E669" w14:textId="77777777" w:rsidR="0031440A" w:rsidRPr="00ED2B74" w:rsidRDefault="0031440A" w:rsidP="0031440A">
            <w:pPr>
              <w:pStyle w:val="NormaleWeb"/>
              <w:spacing w:after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1440A" w:rsidRPr="00ED2B74" w14:paraId="6777C4C4" w14:textId="77777777" w:rsidTr="0037005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10066" w:type="dxa"/>
            <w:gridSpan w:val="22"/>
            <w:tcBorders>
              <w:left w:val="nil"/>
              <w:bottom w:val="single" w:sz="4" w:space="0" w:color="auto"/>
              <w:right w:val="nil"/>
            </w:tcBorders>
          </w:tcPr>
          <w:p w14:paraId="4011019D" w14:textId="77777777" w:rsidR="0031440A" w:rsidRPr="00ED2B74" w:rsidRDefault="0031440A" w:rsidP="0031440A">
            <w:pPr>
              <w:spacing w:line="240" w:lineRule="auto"/>
            </w:pPr>
          </w:p>
        </w:tc>
      </w:tr>
      <w:tr w:rsidR="0031440A" w:rsidRPr="00ED2B74" w14:paraId="25750FB1" w14:textId="77777777" w:rsidTr="0037005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1006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14:paraId="78C48025" w14:textId="77777777" w:rsidR="0031440A" w:rsidRPr="00ED2B74" w:rsidRDefault="0031440A" w:rsidP="0031440A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CONTROLLO VISIVO/FUNZIONALE</w:t>
            </w:r>
          </w:p>
        </w:tc>
      </w:tr>
      <w:tr w:rsidR="0031440A" w:rsidRPr="00ED2B74" w14:paraId="1A9DDD3A" w14:textId="77777777" w:rsidTr="0037005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807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7C3B5" w14:textId="77777777" w:rsidR="0031440A" w:rsidRDefault="0031440A" w:rsidP="0031440A">
            <w:pPr>
              <w:spacing w:line="240" w:lineRule="auto"/>
            </w:pPr>
          </w:p>
        </w:tc>
        <w:tc>
          <w:tcPr>
            <w:tcW w:w="66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544BB864" w14:textId="77777777" w:rsidR="0031440A" w:rsidRPr="008D047F" w:rsidRDefault="0031440A" w:rsidP="0031440A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OK</w:t>
            </w:r>
          </w:p>
        </w:tc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77EDB2A9" w14:textId="77777777" w:rsidR="0031440A" w:rsidRPr="008D047F" w:rsidRDefault="0031440A" w:rsidP="0031440A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KO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74EBF188" w14:textId="77777777" w:rsidR="0031440A" w:rsidRPr="008D047F" w:rsidRDefault="0031440A" w:rsidP="0031440A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</w:tr>
      <w:tr w:rsidR="0031440A" w:rsidRPr="00ED2B74" w14:paraId="30CB8060" w14:textId="77777777" w:rsidTr="0037005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807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CC66C" w14:textId="77777777" w:rsidR="0031440A" w:rsidRPr="00A76623" w:rsidRDefault="0031440A" w:rsidP="0031440A">
            <w:pPr>
              <w:spacing w:line="240" w:lineRule="auto"/>
              <w:rPr>
                <w:b/>
              </w:rPr>
            </w:pPr>
            <w:r w:rsidRPr="00A76623">
              <w:rPr>
                <w:b/>
              </w:rPr>
              <w:t>Test di perdita</w:t>
            </w:r>
            <w:r>
              <w:rPr>
                <w:b/>
              </w:rPr>
              <w:t xml:space="preserve"> NIBP</w:t>
            </w:r>
            <w:r w:rsidRPr="00A76623">
              <w:rPr>
                <w:b/>
              </w:rPr>
              <w:t xml:space="preserve"> </w:t>
            </w:r>
          </w:p>
        </w:tc>
        <w:tc>
          <w:tcPr>
            <w:tcW w:w="66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94FA98" w14:textId="77777777" w:rsidR="0031440A" w:rsidRPr="001B5200" w:rsidRDefault="0031440A" w:rsidP="0031440A">
            <w:pPr>
              <w:spacing w:line="240" w:lineRule="auto"/>
              <w:jc w:val="center"/>
            </w:pPr>
            <w: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 w:rsidR="00E25479">
              <w:fldChar w:fldCharType="separate"/>
            </w:r>
            <w:r>
              <w:fldChar w:fldCharType="end"/>
            </w:r>
          </w:p>
        </w:tc>
        <w:tc>
          <w:tcPr>
            <w:tcW w:w="66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E7F7F" w14:textId="77777777" w:rsidR="0031440A" w:rsidRPr="001B5200" w:rsidRDefault="0031440A" w:rsidP="0031440A">
            <w:pPr>
              <w:spacing w:line="240" w:lineRule="auto"/>
              <w:jc w:val="center"/>
            </w:pPr>
            <w: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479">
              <w:fldChar w:fldCharType="separate"/>
            </w:r>
            <w:r>
              <w:fldChar w:fldCharType="end"/>
            </w:r>
          </w:p>
        </w:tc>
        <w:tc>
          <w:tcPr>
            <w:tcW w:w="6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E02BB" w14:textId="77777777" w:rsidR="0031440A" w:rsidRPr="001B5200" w:rsidRDefault="0031440A" w:rsidP="0031440A">
            <w:pPr>
              <w:spacing w:line="240" w:lineRule="auto"/>
              <w:jc w:val="center"/>
            </w:pPr>
            <w:r>
              <w:fldChar w:fldCharType="begin">
                <w:ffData>
                  <w:name w:val="Controllo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 w:rsidR="00E25479">
              <w:fldChar w:fldCharType="separate"/>
            </w:r>
            <w:r>
              <w:fldChar w:fldCharType="end"/>
            </w:r>
          </w:p>
        </w:tc>
      </w:tr>
      <w:tr w:rsidR="0031440A" w:rsidRPr="00ED2B74" w14:paraId="79F02006" w14:textId="77777777" w:rsidTr="0037005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807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89E72" w14:textId="77777777" w:rsidR="0031440A" w:rsidRPr="00A76623" w:rsidRDefault="0031440A" w:rsidP="0031440A">
            <w:pPr>
              <w:spacing w:line="240" w:lineRule="auto"/>
              <w:rPr>
                <w:b/>
              </w:rPr>
            </w:pPr>
            <w:r>
              <w:rPr>
                <w:b/>
              </w:rPr>
              <w:t>Integrità tubo/bracciale NIBP</w:t>
            </w:r>
          </w:p>
        </w:tc>
        <w:tc>
          <w:tcPr>
            <w:tcW w:w="66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33E67" w14:textId="77777777" w:rsidR="0031440A" w:rsidRDefault="0031440A" w:rsidP="0031440A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66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DB7BC" w14:textId="77777777" w:rsidR="0031440A" w:rsidRDefault="0031440A" w:rsidP="0031440A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6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E5142" w14:textId="77777777" w:rsidR="0031440A" w:rsidRDefault="0031440A" w:rsidP="0031440A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E25479">
              <w:rPr>
                <w:b/>
              </w:rPr>
            </w:r>
            <w:r w:rsidR="00E25479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31440A" w:rsidRPr="00ED2B74" w14:paraId="65C86016" w14:textId="77777777" w:rsidTr="0037005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10066" w:type="dxa"/>
            <w:gridSpan w:val="2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098F3A" w14:textId="77777777" w:rsidR="0031440A" w:rsidRPr="00A76623" w:rsidRDefault="0031440A" w:rsidP="0031440A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31440A" w:rsidRPr="00ED2B74" w14:paraId="5192CD55" w14:textId="77777777" w:rsidTr="0037005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1006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531B18CA" w14:textId="77777777" w:rsidR="0031440A" w:rsidRPr="00ED2B74" w:rsidRDefault="0031440A" w:rsidP="0031440A">
            <w:pPr>
              <w:tabs>
                <w:tab w:val="left" w:pos="4950"/>
              </w:tabs>
              <w:spacing w:line="240" w:lineRule="auto"/>
              <w:jc w:val="center"/>
            </w:pPr>
            <w:r w:rsidRPr="00A76623">
              <w:rPr>
                <w:b/>
                <w:sz w:val="24"/>
                <w:szCs w:val="24"/>
              </w:rPr>
              <w:t>VERIFICA NIBP</w:t>
            </w:r>
            <w:r>
              <w:rPr>
                <w:b/>
                <w:sz w:val="24"/>
                <w:szCs w:val="24"/>
              </w:rPr>
              <w:t xml:space="preserve"> (mmHg)</w:t>
            </w:r>
          </w:p>
        </w:tc>
      </w:tr>
      <w:tr w:rsidR="0031440A" w:rsidRPr="00ED2B74" w14:paraId="79690DAF" w14:textId="77777777" w:rsidTr="0037005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1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07DC0874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</w:p>
        </w:tc>
        <w:tc>
          <w:tcPr>
            <w:tcW w:w="159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1F3D0410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mmHg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02D19CF4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Bpm</w:t>
            </w:r>
          </w:p>
        </w:tc>
        <w:tc>
          <w:tcPr>
            <w:tcW w:w="42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3E7EE687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</w:p>
        </w:tc>
        <w:tc>
          <w:tcPr>
            <w:tcW w:w="170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255E9121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mmHg</w:t>
            </w:r>
          </w:p>
        </w:tc>
        <w:tc>
          <w:tcPr>
            <w:tcW w:w="84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37F25F6D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Bpm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6843BA87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</w:p>
        </w:tc>
        <w:tc>
          <w:tcPr>
            <w:tcW w:w="170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0957B665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mmHg</w:t>
            </w:r>
          </w:p>
        </w:tc>
        <w:tc>
          <w:tcPr>
            <w:tcW w:w="85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04FD0302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bpm</w:t>
            </w:r>
          </w:p>
        </w:tc>
      </w:tr>
      <w:tr w:rsidR="0031440A" w:rsidRPr="00ED2B74" w14:paraId="4779D9BB" w14:textId="77777777" w:rsidTr="0037005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1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14:paraId="4E3EE7FC" w14:textId="77777777" w:rsidR="0031440A" w:rsidRDefault="0031440A" w:rsidP="0031440A">
            <w:pPr>
              <w:tabs>
                <w:tab w:val="left" w:pos="1365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IMPOSTATA</w:t>
            </w:r>
          </w:p>
        </w:tc>
        <w:tc>
          <w:tcPr>
            <w:tcW w:w="80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6A0A9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120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E65BC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85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1BE2F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411" w:type="dxa"/>
            <w:tcBorders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0299BF3C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</w:p>
        </w:tc>
        <w:tc>
          <w:tcPr>
            <w:tcW w:w="85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A1013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150</w:t>
            </w:r>
          </w:p>
        </w:tc>
        <w:tc>
          <w:tcPr>
            <w:tcW w:w="8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579A59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85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912F6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420" w:type="dxa"/>
            <w:tcBorders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5AE93DE8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</w:p>
        </w:tc>
        <w:tc>
          <w:tcPr>
            <w:tcW w:w="85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8E59E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180</w:t>
            </w:r>
          </w:p>
        </w:tc>
        <w:tc>
          <w:tcPr>
            <w:tcW w:w="85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DAD4D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120</w:t>
            </w:r>
          </w:p>
        </w:tc>
        <w:tc>
          <w:tcPr>
            <w:tcW w:w="85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E20B8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</w:tr>
      <w:tr w:rsidR="0031440A" w:rsidRPr="00ED2B74" w14:paraId="1994A9DE" w14:textId="77777777" w:rsidTr="0037005A">
        <w:tblPrEx>
          <w:tblLook w:val="04A0" w:firstRow="1" w:lastRow="0" w:firstColumn="1" w:lastColumn="0" w:noHBand="0" w:noVBand="1"/>
        </w:tblPrEx>
        <w:trPr>
          <w:trHeight w:val="224"/>
        </w:trPr>
        <w:tc>
          <w:tcPr>
            <w:tcW w:w="1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28A2BF31" w14:textId="77777777" w:rsidR="0031440A" w:rsidRPr="00ED2B74" w:rsidRDefault="0031440A" w:rsidP="0031440A">
            <w:pPr>
              <w:tabs>
                <w:tab w:val="left" w:pos="1365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RILEVATA</w:t>
            </w:r>
          </w:p>
        </w:tc>
        <w:tc>
          <w:tcPr>
            <w:tcW w:w="808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8D7B18" w14:textId="77777777" w:rsidR="0031440A" w:rsidRPr="00844678" w:rsidRDefault="0031440A" w:rsidP="007B2D4D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61"/>
                  <w:enabled/>
                  <w:calcOnExit w:val="0"/>
                  <w:textInput/>
                </w:ffData>
              </w:fldChar>
            </w:r>
            <w:bookmarkStart w:id="46" w:name="Testo61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46"/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CB7F559" w14:textId="77777777" w:rsidR="0031440A" w:rsidRPr="00844678" w:rsidRDefault="0031440A" w:rsidP="007B2D4D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62"/>
                  <w:enabled/>
                  <w:calcOnExit w:val="0"/>
                  <w:textInput/>
                </w:ffData>
              </w:fldChar>
            </w:r>
            <w:bookmarkStart w:id="47" w:name="Testo62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47"/>
          </w:p>
        </w:tc>
        <w:tc>
          <w:tcPr>
            <w:tcW w:w="850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4C48ED" w14:textId="77777777" w:rsidR="0031440A" w:rsidRPr="00844678" w:rsidRDefault="0031440A" w:rsidP="008B4011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63"/>
                  <w:enabled/>
                  <w:calcOnExit w:val="0"/>
                  <w:textInput/>
                </w:ffData>
              </w:fldChar>
            </w:r>
            <w:bookmarkStart w:id="48" w:name="Testo63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8B4011">
              <w:rPr>
                <w:i/>
                <w:noProof/>
              </w:rPr>
              <w:t>--</w:t>
            </w:r>
            <w:r>
              <w:rPr>
                <w:i/>
              </w:rPr>
              <w:fldChar w:fldCharType="end"/>
            </w:r>
            <w:bookmarkEnd w:id="48"/>
          </w:p>
        </w:tc>
        <w:tc>
          <w:tcPr>
            <w:tcW w:w="411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14:paraId="61966DA8" w14:textId="77777777" w:rsidR="0031440A" w:rsidRPr="00844678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</w:p>
        </w:tc>
        <w:tc>
          <w:tcPr>
            <w:tcW w:w="854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F9C3C2" w14:textId="77777777" w:rsidR="0031440A" w:rsidRPr="00844678" w:rsidRDefault="0031440A" w:rsidP="007B2D4D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64"/>
                  <w:enabled/>
                  <w:calcOnExit w:val="0"/>
                  <w:textInput/>
                </w:ffData>
              </w:fldChar>
            </w:r>
            <w:bookmarkStart w:id="49" w:name="Testo64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49"/>
          </w:p>
        </w:tc>
        <w:tc>
          <w:tcPr>
            <w:tcW w:w="854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D7E1BD" w14:textId="77777777" w:rsidR="0031440A" w:rsidRPr="00844678" w:rsidRDefault="0031440A" w:rsidP="007B2D4D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65"/>
                  <w:enabled/>
                  <w:calcOnExit w:val="0"/>
                  <w:textInput/>
                </w:ffData>
              </w:fldChar>
            </w:r>
            <w:bookmarkStart w:id="50" w:name="Testo65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50"/>
          </w:p>
        </w:tc>
        <w:tc>
          <w:tcPr>
            <w:tcW w:w="855" w:type="dxa"/>
            <w:gridSpan w:val="4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FBD797" w14:textId="77777777" w:rsidR="0031440A" w:rsidRPr="00844678" w:rsidRDefault="0031440A" w:rsidP="008B4011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66"/>
                  <w:enabled/>
                  <w:calcOnExit w:val="0"/>
                  <w:textInput/>
                </w:ffData>
              </w:fldChar>
            </w:r>
            <w:bookmarkStart w:id="51" w:name="Testo66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8B4011">
              <w:rPr>
                <w:i/>
                <w:noProof/>
              </w:rPr>
              <w:t>--</w:t>
            </w:r>
            <w:r>
              <w:rPr>
                <w:i/>
              </w:rPr>
              <w:fldChar w:fldCharType="end"/>
            </w:r>
            <w:bookmarkEnd w:id="51"/>
          </w:p>
        </w:tc>
        <w:tc>
          <w:tcPr>
            <w:tcW w:w="420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14:paraId="2E8AA415" w14:textId="77777777" w:rsidR="0031440A" w:rsidRPr="00844678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</w:p>
        </w:tc>
        <w:tc>
          <w:tcPr>
            <w:tcW w:w="852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C58682" w14:textId="77777777" w:rsidR="0031440A" w:rsidRPr="00844678" w:rsidRDefault="0031440A" w:rsidP="007B2D4D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67"/>
                  <w:enabled/>
                  <w:calcOnExit w:val="0"/>
                  <w:textInput/>
                </w:ffData>
              </w:fldChar>
            </w:r>
            <w:bookmarkStart w:id="52" w:name="Testo67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52"/>
          </w:p>
        </w:tc>
        <w:tc>
          <w:tcPr>
            <w:tcW w:w="852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C5EAA4" w14:textId="77777777" w:rsidR="0031440A" w:rsidRPr="00844678" w:rsidRDefault="0031440A" w:rsidP="007B2D4D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68"/>
                  <w:enabled/>
                  <w:calcOnExit w:val="0"/>
                  <w:textInput/>
                </w:ffData>
              </w:fldChar>
            </w:r>
            <w:bookmarkStart w:id="53" w:name="Testo68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 w:rsidR="007B2D4D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53"/>
          </w:p>
        </w:tc>
        <w:tc>
          <w:tcPr>
            <w:tcW w:w="857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C75F02" w14:textId="77777777" w:rsidR="0031440A" w:rsidRPr="00844678" w:rsidRDefault="0031440A" w:rsidP="008B4011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69"/>
                  <w:enabled/>
                  <w:calcOnExit w:val="0"/>
                  <w:textInput/>
                </w:ffData>
              </w:fldChar>
            </w:r>
            <w:bookmarkStart w:id="54" w:name="Testo69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8B4011">
              <w:rPr>
                <w:i/>
                <w:noProof/>
              </w:rPr>
              <w:t>--</w:t>
            </w:r>
            <w:r>
              <w:rPr>
                <w:i/>
              </w:rPr>
              <w:fldChar w:fldCharType="end"/>
            </w:r>
            <w:bookmarkEnd w:id="54"/>
          </w:p>
        </w:tc>
      </w:tr>
      <w:tr w:rsidR="0031440A" w:rsidRPr="00ED2B74" w14:paraId="071317DD" w14:textId="77777777" w:rsidTr="0037005A">
        <w:tblPrEx>
          <w:tblLook w:val="04A0" w:firstRow="1" w:lastRow="0" w:firstColumn="1" w:lastColumn="0" w:noHBand="0" w:noVBand="1"/>
        </w:tblPrEx>
        <w:trPr>
          <w:trHeight w:val="223"/>
        </w:trPr>
        <w:tc>
          <w:tcPr>
            <w:tcW w:w="166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774570D4" w14:textId="77777777" w:rsidR="0031440A" w:rsidRDefault="0031440A" w:rsidP="0031440A">
            <w:pPr>
              <w:tabs>
                <w:tab w:val="left" w:pos="1365"/>
              </w:tabs>
              <w:spacing w:line="240" w:lineRule="auto"/>
              <w:rPr>
                <w:b/>
              </w:rPr>
            </w:pPr>
          </w:p>
        </w:tc>
        <w:tc>
          <w:tcPr>
            <w:tcW w:w="808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066449" w14:textId="77777777" w:rsidR="0031440A" w:rsidRPr="00844678" w:rsidRDefault="0031440A" w:rsidP="00262D1C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70"/>
                  <w:enabled/>
                  <w:calcOnExit w:val="0"/>
                  <w:textInput/>
                </w:ffData>
              </w:fldChar>
            </w:r>
            <w:bookmarkStart w:id="55" w:name="Testo70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55"/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421452" w14:textId="77777777" w:rsidR="0031440A" w:rsidRPr="00844678" w:rsidRDefault="0031440A" w:rsidP="00262D1C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71"/>
                  <w:enabled/>
                  <w:calcOnExit w:val="0"/>
                  <w:textInput/>
                </w:ffData>
              </w:fldChar>
            </w:r>
            <w:bookmarkStart w:id="56" w:name="Testo71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56"/>
          </w:p>
        </w:tc>
        <w:tc>
          <w:tcPr>
            <w:tcW w:w="850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12526D" w14:textId="77777777" w:rsidR="0031440A" w:rsidRPr="00844678" w:rsidRDefault="0031440A" w:rsidP="008B4011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72"/>
                  <w:enabled/>
                  <w:calcOnExit w:val="0"/>
                  <w:textInput/>
                </w:ffData>
              </w:fldChar>
            </w:r>
            <w:bookmarkStart w:id="57" w:name="Testo72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8B4011">
              <w:rPr>
                <w:i/>
                <w:noProof/>
              </w:rPr>
              <w:t>--</w:t>
            </w:r>
            <w:r>
              <w:rPr>
                <w:i/>
              </w:rPr>
              <w:fldChar w:fldCharType="end"/>
            </w:r>
            <w:bookmarkEnd w:id="57"/>
          </w:p>
        </w:tc>
        <w:tc>
          <w:tcPr>
            <w:tcW w:w="411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14:paraId="59F0E1C2" w14:textId="77777777" w:rsidR="0031440A" w:rsidRPr="00844678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</w:p>
        </w:tc>
        <w:tc>
          <w:tcPr>
            <w:tcW w:w="854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11B83B" w14:textId="77777777" w:rsidR="0031440A" w:rsidRPr="00844678" w:rsidRDefault="0031440A" w:rsidP="00262D1C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73"/>
                  <w:enabled/>
                  <w:calcOnExit w:val="0"/>
                  <w:textInput/>
                </w:ffData>
              </w:fldChar>
            </w:r>
            <w:bookmarkStart w:id="58" w:name="Testo73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58"/>
          </w:p>
        </w:tc>
        <w:tc>
          <w:tcPr>
            <w:tcW w:w="854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D56E01" w14:textId="77777777" w:rsidR="0031440A" w:rsidRPr="00844678" w:rsidRDefault="0031440A" w:rsidP="00262D1C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74"/>
                  <w:enabled/>
                  <w:calcOnExit w:val="0"/>
                  <w:textInput/>
                </w:ffData>
              </w:fldChar>
            </w:r>
            <w:bookmarkStart w:id="59" w:name="Testo74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59"/>
          </w:p>
        </w:tc>
        <w:tc>
          <w:tcPr>
            <w:tcW w:w="855" w:type="dxa"/>
            <w:gridSpan w:val="4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E9C32E" w14:textId="77777777" w:rsidR="0031440A" w:rsidRPr="00844678" w:rsidRDefault="0031440A" w:rsidP="008B4011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75"/>
                  <w:enabled/>
                  <w:calcOnExit w:val="0"/>
                  <w:textInput/>
                </w:ffData>
              </w:fldChar>
            </w:r>
            <w:bookmarkStart w:id="60" w:name="Testo75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8B4011">
              <w:rPr>
                <w:i/>
                <w:noProof/>
              </w:rPr>
              <w:t>--</w:t>
            </w:r>
            <w:r>
              <w:rPr>
                <w:i/>
              </w:rPr>
              <w:fldChar w:fldCharType="end"/>
            </w:r>
            <w:bookmarkEnd w:id="60"/>
          </w:p>
        </w:tc>
        <w:tc>
          <w:tcPr>
            <w:tcW w:w="420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14:paraId="1FF172A3" w14:textId="77777777" w:rsidR="0031440A" w:rsidRPr="00844678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</w:p>
        </w:tc>
        <w:tc>
          <w:tcPr>
            <w:tcW w:w="852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C7902A" w14:textId="77777777" w:rsidR="0031440A" w:rsidRPr="00844678" w:rsidRDefault="0031440A" w:rsidP="00262D1C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76"/>
                  <w:enabled/>
                  <w:calcOnExit w:val="0"/>
                  <w:textInput/>
                </w:ffData>
              </w:fldChar>
            </w:r>
            <w:bookmarkStart w:id="61" w:name="Testo76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61"/>
          </w:p>
        </w:tc>
        <w:tc>
          <w:tcPr>
            <w:tcW w:w="852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F25088" w14:textId="77777777" w:rsidR="0031440A" w:rsidRPr="00844678" w:rsidRDefault="0031440A" w:rsidP="00262D1C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77"/>
                  <w:enabled/>
                  <w:calcOnExit w:val="0"/>
                  <w:textInput/>
                </w:ffData>
              </w:fldChar>
            </w:r>
            <w:bookmarkStart w:id="62" w:name="Testo77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 w:rsidR="00262D1C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62"/>
          </w:p>
        </w:tc>
        <w:tc>
          <w:tcPr>
            <w:tcW w:w="857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0850DE" w14:textId="77777777" w:rsidR="0031440A" w:rsidRPr="00844678" w:rsidRDefault="0031440A" w:rsidP="008B4011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78"/>
                  <w:enabled/>
                  <w:calcOnExit w:val="0"/>
                  <w:textInput/>
                </w:ffData>
              </w:fldChar>
            </w:r>
            <w:bookmarkStart w:id="63" w:name="Testo78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8B4011">
              <w:rPr>
                <w:i/>
                <w:noProof/>
              </w:rPr>
              <w:t>--</w:t>
            </w:r>
            <w:r>
              <w:rPr>
                <w:i/>
              </w:rPr>
              <w:fldChar w:fldCharType="end"/>
            </w:r>
            <w:bookmarkEnd w:id="63"/>
          </w:p>
        </w:tc>
      </w:tr>
      <w:tr w:rsidR="0031440A" w:rsidRPr="00ED2B74" w14:paraId="45842BEF" w14:textId="77777777" w:rsidTr="0037005A">
        <w:tblPrEx>
          <w:tblLook w:val="04A0" w:firstRow="1" w:lastRow="0" w:firstColumn="1" w:lastColumn="0" w:noHBand="0" w:noVBand="1"/>
        </w:tblPrEx>
        <w:trPr>
          <w:trHeight w:val="223"/>
        </w:trPr>
        <w:tc>
          <w:tcPr>
            <w:tcW w:w="1668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14:paraId="02872A24" w14:textId="77777777" w:rsidR="0031440A" w:rsidRDefault="0031440A" w:rsidP="0031440A">
            <w:pPr>
              <w:tabs>
                <w:tab w:val="left" w:pos="1365"/>
              </w:tabs>
              <w:spacing w:line="240" w:lineRule="auto"/>
              <w:rPr>
                <w:b/>
              </w:rPr>
            </w:pPr>
          </w:p>
        </w:tc>
        <w:tc>
          <w:tcPr>
            <w:tcW w:w="808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686B0A" w14:textId="77777777" w:rsidR="0031440A" w:rsidRPr="0001423C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79"/>
                  <w:enabled/>
                  <w:calcOnExit w:val="0"/>
                  <w:textInput/>
                </w:ffData>
              </w:fldChar>
            </w:r>
            <w:bookmarkStart w:id="64" w:name="Testo79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64"/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DF2ECF" w14:textId="77777777" w:rsidR="0031440A" w:rsidRPr="0001423C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80"/>
                  <w:enabled/>
                  <w:calcOnExit w:val="0"/>
                  <w:textInput/>
                </w:ffData>
              </w:fldChar>
            </w:r>
            <w:bookmarkStart w:id="65" w:name="Testo80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65"/>
          </w:p>
        </w:tc>
        <w:tc>
          <w:tcPr>
            <w:tcW w:w="850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139351" w14:textId="77777777" w:rsidR="0031440A" w:rsidRPr="0001423C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81"/>
                  <w:enabled/>
                  <w:calcOnExit w:val="0"/>
                  <w:textInput/>
                </w:ffData>
              </w:fldChar>
            </w:r>
            <w:bookmarkStart w:id="66" w:name="Testo81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66"/>
          </w:p>
        </w:tc>
        <w:tc>
          <w:tcPr>
            <w:tcW w:w="411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14:paraId="71075547" w14:textId="77777777" w:rsidR="0031440A" w:rsidRPr="0001423C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</w:p>
        </w:tc>
        <w:tc>
          <w:tcPr>
            <w:tcW w:w="854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5F703E" w14:textId="77777777" w:rsidR="0031440A" w:rsidRPr="0001423C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82"/>
                  <w:enabled/>
                  <w:calcOnExit w:val="0"/>
                  <w:textInput/>
                </w:ffData>
              </w:fldChar>
            </w:r>
            <w:bookmarkStart w:id="67" w:name="Testo82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67"/>
          </w:p>
        </w:tc>
        <w:tc>
          <w:tcPr>
            <w:tcW w:w="854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61C049" w14:textId="77777777" w:rsidR="0031440A" w:rsidRPr="0001423C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83"/>
                  <w:enabled/>
                  <w:calcOnExit w:val="0"/>
                  <w:textInput/>
                </w:ffData>
              </w:fldChar>
            </w:r>
            <w:bookmarkStart w:id="68" w:name="Testo83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68"/>
          </w:p>
        </w:tc>
        <w:tc>
          <w:tcPr>
            <w:tcW w:w="855" w:type="dxa"/>
            <w:gridSpan w:val="4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1A681F" w14:textId="77777777" w:rsidR="0031440A" w:rsidRPr="0001423C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84"/>
                  <w:enabled/>
                  <w:calcOnExit w:val="0"/>
                  <w:textInput/>
                </w:ffData>
              </w:fldChar>
            </w:r>
            <w:bookmarkStart w:id="69" w:name="Testo84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69"/>
          </w:p>
        </w:tc>
        <w:tc>
          <w:tcPr>
            <w:tcW w:w="420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14:paraId="1A191833" w14:textId="77777777" w:rsidR="0031440A" w:rsidRPr="0001423C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</w:p>
        </w:tc>
        <w:tc>
          <w:tcPr>
            <w:tcW w:w="852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C21313" w14:textId="77777777" w:rsidR="0031440A" w:rsidRPr="0001423C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85"/>
                  <w:enabled/>
                  <w:calcOnExit w:val="0"/>
                  <w:textInput/>
                </w:ffData>
              </w:fldChar>
            </w:r>
            <w:bookmarkStart w:id="70" w:name="Testo85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70"/>
          </w:p>
        </w:tc>
        <w:tc>
          <w:tcPr>
            <w:tcW w:w="852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62A2BB" w14:textId="77777777" w:rsidR="0031440A" w:rsidRPr="0001423C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86"/>
                  <w:enabled/>
                  <w:calcOnExit w:val="0"/>
                  <w:textInput/>
                </w:ffData>
              </w:fldChar>
            </w:r>
            <w:bookmarkStart w:id="71" w:name="Testo86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71"/>
          </w:p>
        </w:tc>
        <w:tc>
          <w:tcPr>
            <w:tcW w:w="857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09D02D" w14:textId="77777777" w:rsidR="0031440A" w:rsidRPr="0001423C" w:rsidRDefault="0031440A" w:rsidP="0031440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87"/>
                  <w:enabled/>
                  <w:calcOnExit w:val="0"/>
                  <w:textInput/>
                </w:ffData>
              </w:fldChar>
            </w:r>
            <w:bookmarkStart w:id="72" w:name="Testo87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72"/>
          </w:p>
        </w:tc>
      </w:tr>
      <w:tr w:rsidR="0031440A" w:rsidRPr="00ED2B74" w14:paraId="71D43917" w14:textId="77777777" w:rsidTr="0037005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10066" w:type="dxa"/>
            <w:gridSpan w:val="2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9644A4" w14:textId="77777777" w:rsidR="0031440A" w:rsidRPr="00A76623" w:rsidRDefault="0031440A" w:rsidP="0031440A">
            <w:pPr>
              <w:tabs>
                <w:tab w:val="left" w:pos="1365"/>
              </w:tabs>
              <w:spacing w:line="240" w:lineRule="auto"/>
              <w:rPr>
                <w:b/>
              </w:rPr>
            </w:pPr>
          </w:p>
        </w:tc>
      </w:tr>
      <w:tr w:rsidR="0031440A" w:rsidRPr="00ED2B74" w14:paraId="591AC499" w14:textId="77777777" w:rsidTr="0037005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6670" w:type="dxa"/>
            <w:gridSpan w:val="13"/>
            <w:shd w:val="clear" w:color="auto" w:fill="B8CCE4"/>
            <w:vAlign w:val="center"/>
          </w:tcPr>
          <w:p w14:paraId="759F2EBF" w14:textId="77777777" w:rsidR="0031440A" w:rsidRPr="00ED2B74" w:rsidRDefault="0031440A" w:rsidP="0031440A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ESITO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ED2B74">
              <w:rPr>
                <w:b/>
                <w:sz w:val="24"/>
                <w:szCs w:val="24"/>
              </w:rPr>
              <w:t>DELLA PROVA</w:t>
            </w:r>
            <w:r>
              <w:rPr>
                <w:b/>
                <w:sz w:val="24"/>
                <w:szCs w:val="24"/>
              </w:rPr>
              <w:t xml:space="preserve"> NIBP</w:t>
            </w:r>
            <w:r w:rsidR="00221AF0">
              <w:rPr>
                <w:b/>
                <w:sz w:val="24"/>
                <w:szCs w:val="24"/>
              </w:rPr>
              <w:t xml:space="preserve"> DINAMICA</w:t>
            </w:r>
          </w:p>
        </w:tc>
        <w:tc>
          <w:tcPr>
            <w:tcW w:w="3396" w:type="dxa"/>
            <w:gridSpan w:val="9"/>
          </w:tcPr>
          <w:p w14:paraId="76D15E47" w14:textId="77777777" w:rsidR="0031440A" w:rsidRPr="00EE198C" w:rsidRDefault="0031440A" w:rsidP="0031440A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   "/>
                    <w:listEntry w:val="CONFORME"/>
                    <w:listEntry w:val="CONFORME CON ANNOTAZIONE"/>
                    <w:listEntry w:val="NON CONFORME"/>
                  </w:ddList>
                </w:ffData>
              </w:fldChar>
            </w:r>
            <w:r>
              <w:rPr>
                <w:b/>
                <w:sz w:val="24"/>
                <w:szCs w:val="24"/>
              </w:rPr>
              <w:instrText xml:space="preserve"> FORMDROPDOWN </w:instrText>
            </w:r>
            <w:r w:rsidR="00E25479">
              <w:rPr>
                <w:b/>
                <w:sz w:val="24"/>
                <w:szCs w:val="24"/>
              </w:rPr>
            </w:r>
            <w:r w:rsidR="00E25479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 w:rsidR="0031440A" w:rsidRPr="00ED2B74" w14:paraId="737F4105" w14:textId="77777777" w:rsidTr="0037005A">
        <w:tblPrEx>
          <w:tblLook w:val="04A0" w:firstRow="1" w:lastRow="0" w:firstColumn="1" w:lastColumn="0" w:noHBand="0" w:noVBand="1"/>
        </w:tblPrEx>
        <w:trPr>
          <w:trHeight w:val="215"/>
        </w:trPr>
        <w:tc>
          <w:tcPr>
            <w:tcW w:w="1264" w:type="dxa"/>
            <w:shd w:val="clear" w:color="auto" w:fill="B8CCE4"/>
            <w:vAlign w:val="center"/>
          </w:tcPr>
          <w:p w14:paraId="72F516B1" w14:textId="77777777" w:rsidR="0031440A" w:rsidRPr="00ED2B74" w:rsidRDefault="0031440A" w:rsidP="0031440A">
            <w:pPr>
              <w:spacing w:line="240" w:lineRule="auto"/>
              <w:rPr>
                <w:b/>
              </w:rPr>
            </w:pPr>
            <w:r>
              <w:rPr>
                <w:b/>
              </w:rPr>
              <w:t>NOTE</w:t>
            </w:r>
          </w:p>
        </w:tc>
        <w:tc>
          <w:tcPr>
            <w:tcW w:w="8802" w:type="dxa"/>
            <w:gridSpan w:val="21"/>
            <w:vAlign w:val="center"/>
          </w:tcPr>
          <w:p w14:paraId="3F7480D5" w14:textId="77777777" w:rsidR="0031440A" w:rsidRPr="00ED2B74" w:rsidRDefault="0031440A" w:rsidP="007B2D4D">
            <w:pPr>
              <w:spacing w:line="240" w:lineRule="auto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59"/>
                  <w:enabled/>
                  <w:calcOnExit w:val="0"/>
                  <w:textInput/>
                </w:ffData>
              </w:fldChar>
            </w:r>
            <w:bookmarkStart w:id="73" w:name="Testo59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7B2D4D">
              <w:rPr>
                <w:b/>
                <w:noProof/>
              </w:rPr>
              <w:t> </w:t>
            </w:r>
            <w:r w:rsidR="007B2D4D">
              <w:rPr>
                <w:b/>
                <w:noProof/>
              </w:rPr>
              <w:t> </w:t>
            </w:r>
            <w:r w:rsidR="007B2D4D">
              <w:rPr>
                <w:b/>
                <w:noProof/>
              </w:rPr>
              <w:t> </w:t>
            </w:r>
            <w:r w:rsidR="007B2D4D">
              <w:rPr>
                <w:b/>
                <w:noProof/>
              </w:rPr>
              <w:t> </w:t>
            </w:r>
            <w:r w:rsidR="007B2D4D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73"/>
          </w:p>
        </w:tc>
      </w:tr>
    </w:tbl>
    <w:p w14:paraId="73EE4E41" w14:textId="77777777" w:rsidR="0031440A" w:rsidRPr="00EC2F07" w:rsidRDefault="0031440A"/>
    <w:sectPr w:rsidR="0031440A" w:rsidRPr="00EC2F07" w:rsidSect="002A45BC">
      <w:headerReference w:type="default" r:id="rId6"/>
      <w:footerReference w:type="default" r:id="rId7"/>
      <w:pgSz w:w="11906" w:h="16838"/>
      <w:pgMar w:top="1417" w:right="906" w:bottom="1134" w:left="1134" w:header="17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EA54F" w14:textId="77777777" w:rsidR="00E25479" w:rsidRDefault="00E25479" w:rsidP="00B52770">
      <w:pPr>
        <w:spacing w:line="240" w:lineRule="auto"/>
      </w:pPr>
      <w:r>
        <w:separator/>
      </w:r>
    </w:p>
  </w:endnote>
  <w:endnote w:type="continuationSeparator" w:id="0">
    <w:p w14:paraId="1E4E8DE1" w14:textId="77777777" w:rsidR="00E25479" w:rsidRDefault="00E25479" w:rsidP="00B527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3CAE3" w14:textId="77777777" w:rsidR="00722CD7" w:rsidRDefault="000253E0" w:rsidP="000253E0">
    <w:pPr>
      <w:pStyle w:val="Pidipagina"/>
      <w:tabs>
        <w:tab w:val="left" w:pos="1557"/>
      </w:tabs>
    </w:pPr>
    <w:r>
      <w:rPr>
        <w:noProof/>
      </w:rPr>
      <w:fldChar w:fldCharType="begin"/>
    </w:r>
    <w:r>
      <w:rPr>
        <w:noProof/>
      </w:rPr>
      <w:instrText xml:space="preserve"> REF  SN </w:instrText>
    </w:r>
    <w:r>
      <w:rPr>
        <w:noProof/>
      </w:rPr>
      <w:fldChar w:fldCharType="separate"/>
    </w:r>
    <w:r>
      <w:rPr>
        <w:noProof/>
      </w:rPr>
      <w:t xml:space="preserve">     </w:t>
    </w:r>
    <w:r>
      <w:rPr>
        <w:noProof/>
      </w:rPr>
      <w:fldChar w:fldCharType="end"/>
    </w:r>
    <w:r>
      <w:rPr>
        <w:noProof/>
      </w:rPr>
      <w:t>_</w:t>
    </w:r>
    <w:r>
      <w:rPr>
        <w:noProof/>
      </w:rPr>
      <w:fldChar w:fldCharType="begin"/>
    </w:r>
    <w:r>
      <w:rPr>
        <w:noProof/>
      </w:rPr>
      <w:instrText xml:space="preserve"> REF  INV </w:instrText>
    </w:r>
    <w:r>
      <w:rPr>
        <w:noProof/>
      </w:rPr>
      <w:fldChar w:fldCharType="separate"/>
    </w:r>
    <w:r>
      <w:rPr>
        <w:noProof/>
      </w:rPr>
      <w:t xml:space="preserve">     </w:t>
    </w:r>
    <w:r>
      <w:rPr>
        <w:noProof/>
      </w:rPr>
      <w:fldChar w:fldCharType="end"/>
    </w:r>
    <w:r>
      <w:rPr>
        <w:noProof/>
      </w:rPr>
      <w:t xml:space="preserve">_ </w:t>
    </w:r>
    <w:r>
      <w:rPr>
        <w:noProof/>
      </w:rPr>
      <w:fldChar w:fldCharType="begin"/>
    </w:r>
    <w:r>
      <w:rPr>
        <w:noProof/>
      </w:rPr>
      <w:instrText xml:space="preserve"> REF  CAMS </w:instrText>
    </w:r>
    <w:r>
      <w:rPr>
        <w:noProof/>
      </w:rPr>
      <w:fldChar w:fldCharType="separate"/>
    </w:r>
    <w:r>
      <w:rPr>
        <w:noProof/>
      </w:rPr>
      <w:t xml:space="preserve">     </w:t>
    </w:r>
    <w:r>
      <w:rPr>
        <w:noProof/>
      </w:rPr>
      <w:fldChar w:fldCharType="end"/>
    </w:r>
    <w:r>
      <w:rPr>
        <w:noProof/>
      </w:rPr>
      <w:t>_</w:t>
    </w:r>
    <w:r>
      <w:rPr>
        <w:noProof/>
      </w:rPr>
      <w:fldChar w:fldCharType="begin"/>
    </w:r>
    <w:r>
      <w:rPr>
        <w:noProof/>
      </w:rPr>
      <w:instrText xml:space="preserve"> REF  DATA </w:instrText>
    </w:r>
    <w:r>
      <w:rPr>
        <w:noProof/>
      </w:rPr>
      <w:fldChar w:fldCharType="separate"/>
    </w:r>
    <w:r>
      <w:rPr>
        <w:noProof/>
      </w:rPr>
      <w:t xml:space="preserve">     </w:t>
    </w:r>
    <w:r>
      <w:rPr>
        <w:noProof/>
      </w:rPr>
      <w:fldChar w:fldCharType="end"/>
    </w:r>
  </w:p>
  <w:tbl>
    <w:tblPr>
      <w:tblW w:w="10065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2070"/>
      <w:gridCol w:w="1674"/>
      <w:gridCol w:w="1372"/>
      <w:gridCol w:w="1356"/>
      <w:gridCol w:w="1295"/>
      <w:gridCol w:w="1273"/>
      <w:gridCol w:w="1025"/>
    </w:tblGrid>
    <w:tr w:rsidR="00722CD7" w:rsidRPr="00707B99" w14:paraId="73291402" w14:textId="77777777" w:rsidTr="00707B99">
      <w:tc>
        <w:tcPr>
          <w:tcW w:w="2070" w:type="dxa"/>
        </w:tcPr>
        <w:p w14:paraId="756B2327" w14:textId="77777777" w:rsidR="00722CD7" w:rsidRPr="00707B99" w:rsidRDefault="00722CD7" w:rsidP="00707B99">
          <w:pPr>
            <w:pStyle w:val="Pidipagina"/>
            <w:tabs>
              <w:tab w:val="center" w:pos="927"/>
            </w:tabs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ab/>
            <w:t>Documento:</w:t>
          </w:r>
        </w:p>
      </w:tc>
      <w:tc>
        <w:tcPr>
          <w:tcW w:w="1674" w:type="dxa"/>
        </w:tcPr>
        <w:p w14:paraId="2A309451" w14:textId="77777777" w:rsidR="00722CD7" w:rsidRPr="00707B99" w:rsidRDefault="00722CD7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Cod.documento:</w:t>
          </w:r>
        </w:p>
      </w:tc>
      <w:tc>
        <w:tcPr>
          <w:tcW w:w="1372" w:type="dxa"/>
        </w:tcPr>
        <w:p w14:paraId="24B6B8BA" w14:textId="77777777" w:rsidR="00722CD7" w:rsidRPr="00707B99" w:rsidRDefault="00722CD7" w:rsidP="00707B99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Comp</w:t>
          </w:r>
          <w:r w:rsidRPr="00707B99">
            <w:rPr>
              <w:sz w:val="16"/>
              <w:szCs w:val="16"/>
            </w:rPr>
            <w:t>:</w:t>
          </w:r>
        </w:p>
      </w:tc>
      <w:tc>
        <w:tcPr>
          <w:tcW w:w="1356" w:type="dxa"/>
        </w:tcPr>
        <w:p w14:paraId="10D96E1F" w14:textId="77777777" w:rsidR="00722CD7" w:rsidRPr="00707B99" w:rsidRDefault="00722CD7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Verificato</w:t>
          </w:r>
        </w:p>
      </w:tc>
      <w:tc>
        <w:tcPr>
          <w:tcW w:w="1295" w:type="dxa"/>
        </w:tcPr>
        <w:p w14:paraId="006257BC" w14:textId="77777777" w:rsidR="00722CD7" w:rsidRPr="00707B99" w:rsidRDefault="00722CD7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Versione</w:t>
          </w:r>
        </w:p>
      </w:tc>
      <w:tc>
        <w:tcPr>
          <w:tcW w:w="1273" w:type="dxa"/>
        </w:tcPr>
        <w:p w14:paraId="57CC6AD0" w14:textId="77777777" w:rsidR="00722CD7" w:rsidRPr="00707B99" w:rsidRDefault="00722CD7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Compilatore</w:t>
          </w:r>
        </w:p>
      </w:tc>
      <w:tc>
        <w:tcPr>
          <w:tcW w:w="1025" w:type="dxa"/>
        </w:tcPr>
        <w:p w14:paraId="582A8B26" w14:textId="77777777" w:rsidR="00722CD7" w:rsidRPr="00707B99" w:rsidRDefault="00722CD7" w:rsidP="006E10AF">
          <w:pPr>
            <w:pStyle w:val="Pidipagina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Pagina   di</w:t>
          </w:r>
        </w:p>
      </w:tc>
    </w:tr>
    <w:tr w:rsidR="00722CD7" w:rsidRPr="00707B99" w14:paraId="0AA3A315" w14:textId="77777777" w:rsidTr="00707B99">
      <w:tc>
        <w:tcPr>
          <w:tcW w:w="2070" w:type="dxa"/>
        </w:tcPr>
        <w:p w14:paraId="09F17D73" w14:textId="77777777" w:rsidR="00722CD7" w:rsidRPr="00707B99" w:rsidRDefault="00722CD7" w:rsidP="00665191">
          <w:pPr>
            <w:pStyle w:val="Pidipagina"/>
            <w:tabs>
              <w:tab w:val="clear" w:pos="4819"/>
              <w:tab w:val="clear" w:pos="9638"/>
              <w:tab w:val="left" w:pos="988"/>
            </w:tabs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AMS-MOD- VER</w:t>
          </w:r>
          <w:r>
            <w:rPr>
              <w:sz w:val="16"/>
              <w:szCs w:val="16"/>
            </w:rPr>
            <w:t>MOMP</w:t>
          </w:r>
        </w:p>
      </w:tc>
      <w:tc>
        <w:tcPr>
          <w:tcW w:w="1674" w:type="dxa"/>
          <w:vAlign w:val="center"/>
        </w:tcPr>
        <w:p w14:paraId="10666DD6" w14:textId="77777777" w:rsidR="00722CD7" w:rsidRPr="00707B99" w:rsidRDefault="00722CD7" w:rsidP="00707B99">
          <w:pPr>
            <w:pStyle w:val="Pidipagina"/>
            <w:tabs>
              <w:tab w:val="left" w:pos="703"/>
              <w:tab w:val="center" w:pos="771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VERMOMP</w:t>
          </w:r>
        </w:p>
      </w:tc>
      <w:tc>
        <w:tcPr>
          <w:tcW w:w="1372" w:type="dxa"/>
        </w:tcPr>
        <w:p w14:paraId="4490620A" w14:textId="77777777" w:rsidR="00722CD7" w:rsidRPr="00707B99" w:rsidRDefault="00722CD7" w:rsidP="00707B99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26/09/16</w:t>
          </w:r>
        </w:p>
      </w:tc>
      <w:tc>
        <w:tcPr>
          <w:tcW w:w="1356" w:type="dxa"/>
        </w:tcPr>
        <w:p w14:paraId="720DF56B" w14:textId="77777777" w:rsidR="00722CD7" w:rsidRPr="00707B99" w:rsidRDefault="00722CD7" w:rsidP="00707B99">
          <w:pPr>
            <w:pStyle w:val="Pidipagina"/>
            <w:jc w:val="center"/>
            <w:rPr>
              <w:sz w:val="16"/>
              <w:szCs w:val="16"/>
            </w:rPr>
          </w:pPr>
        </w:p>
      </w:tc>
      <w:tc>
        <w:tcPr>
          <w:tcW w:w="1295" w:type="dxa"/>
        </w:tcPr>
        <w:p w14:paraId="1C8CF745" w14:textId="77777777" w:rsidR="00722CD7" w:rsidRPr="00707B99" w:rsidRDefault="00722CD7" w:rsidP="00707B99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2.1</w:t>
          </w:r>
        </w:p>
      </w:tc>
      <w:tc>
        <w:tcPr>
          <w:tcW w:w="1273" w:type="dxa"/>
        </w:tcPr>
        <w:p w14:paraId="66F6CD08" w14:textId="77777777" w:rsidR="00722CD7" w:rsidRPr="00707B99" w:rsidRDefault="00722CD7" w:rsidP="00707B99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N.P.- SAT</w:t>
          </w:r>
        </w:p>
      </w:tc>
      <w:tc>
        <w:tcPr>
          <w:tcW w:w="1025" w:type="dxa"/>
        </w:tcPr>
        <w:p w14:paraId="2524AA3D" w14:textId="77777777" w:rsidR="00722CD7" w:rsidRPr="00707B99" w:rsidRDefault="00722CD7" w:rsidP="006E10AF">
          <w:pPr>
            <w:pStyle w:val="Pidipagina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 xml:space="preserve">    </w:t>
          </w:r>
          <w:r w:rsidRPr="00707B99">
            <w:rPr>
              <w:sz w:val="16"/>
              <w:szCs w:val="16"/>
            </w:rPr>
            <w:fldChar w:fldCharType="begin"/>
          </w:r>
          <w:r w:rsidRPr="00707B99">
            <w:rPr>
              <w:sz w:val="16"/>
              <w:szCs w:val="16"/>
            </w:rPr>
            <w:instrText xml:space="preserve"> PAGE   \* MERGEFORMAT </w:instrText>
          </w:r>
          <w:r w:rsidRPr="00707B99">
            <w:rPr>
              <w:sz w:val="16"/>
              <w:szCs w:val="16"/>
            </w:rPr>
            <w:fldChar w:fldCharType="separate"/>
          </w:r>
          <w:r w:rsidR="000253E0">
            <w:rPr>
              <w:noProof/>
              <w:sz w:val="16"/>
              <w:szCs w:val="16"/>
            </w:rPr>
            <w:t>1</w:t>
          </w:r>
          <w:r w:rsidRPr="00707B99">
            <w:rPr>
              <w:sz w:val="16"/>
              <w:szCs w:val="16"/>
            </w:rPr>
            <w:fldChar w:fldCharType="end"/>
          </w:r>
          <w:r w:rsidRPr="00707B99">
            <w:rPr>
              <w:sz w:val="16"/>
              <w:szCs w:val="16"/>
            </w:rPr>
            <w:t xml:space="preserve">          </w:t>
          </w:r>
          <w:r w:rsidR="002E7341">
            <w:rPr>
              <w:noProof/>
              <w:sz w:val="16"/>
              <w:szCs w:val="16"/>
            </w:rPr>
            <w:fldChar w:fldCharType="begin"/>
          </w:r>
          <w:r w:rsidR="002E7341">
            <w:rPr>
              <w:noProof/>
              <w:sz w:val="16"/>
              <w:szCs w:val="16"/>
            </w:rPr>
            <w:instrText xml:space="preserve"> NUMPAGES  \* Arabic  \* MERGEFORMAT </w:instrText>
          </w:r>
          <w:r w:rsidR="002E7341">
            <w:rPr>
              <w:noProof/>
              <w:sz w:val="16"/>
              <w:szCs w:val="16"/>
            </w:rPr>
            <w:fldChar w:fldCharType="separate"/>
          </w:r>
          <w:r w:rsidR="000253E0" w:rsidRPr="000253E0">
            <w:rPr>
              <w:noProof/>
              <w:sz w:val="16"/>
              <w:szCs w:val="16"/>
            </w:rPr>
            <w:t>5</w:t>
          </w:r>
          <w:r w:rsidR="002E7341">
            <w:rPr>
              <w:noProof/>
              <w:sz w:val="16"/>
              <w:szCs w:val="16"/>
            </w:rPr>
            <w:fldChar w:fldCharType="end"/>
          </w:r>
        </w:p>
      </w:tc>
    </w:tr>
  </w:tbl>
  <w:p w14:paraId="42B40397" w14:textId="77777777" w:rsidR="00722CD7" w:rsidRDefault="00722CD7">
    <w:pPr>
      <w:pStyle w:val="Pidipagina"/>
    </w:pPr>
  </w:p>
  <w:p w14:paraId="0EFAA315" w14:textId="77777777" w:rsidR="00722CD7" w:rsidRDefault="00722CD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0461A" w14:textId="77777777" w:rsidR="00E25479" w:rsidRDefault="00E25479" w:rsidP="00B52770">
      <w:pPr>
        <w:spacing w:line="240" w:lineRule="auto"/>
      </w:pPr>
      <w:r>
        <w:separator/>
      </w:r>
    </w:p>
  </w:footnote>
  <w:footnote w:type="continuationSeparator" w:id="0">
    <w:p w14:paraId="7910089F" w14:textId="77777777" w:rsidR="00E25479" w:rsidRDefault="00E25479" w:rsidP="00B527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55CCC" w14:textId="77777777" w:rsidR="00722CD7" w:rsidRDefault="00722CD7">
    <w:pPr>
      <w:pStyle w:val="Intestazione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DC3D31E" wp14:editId="6C870C9F">
              <wp:simplePos x="0" y="0"/>
              <wp:positionH relativeFrom="column">
                <wp:posOffset>0</wp:posOffset>
              </wp:positionH>
              <wp:positionV relativeFrom="paragraph">
                <wp:posOffset>106045</wp:posOffset>
              </wp:positionV>
              <wp:extent cx="1979930" cy="1103630"/>
              <wp:effectExtent l="0" t="1270" r="1270" b="0"/>
              <wp:wrapNone/>
              <wp:docPr id="2" name="Group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1979930" cy="1103630"/>
                        <a:chOff x="1134" y="518"/>
                        <a:chExt cx="4140" cy="2307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34" y="518"/>
                          <a:ext cx="4140" cy="129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" name="Picture 4" descr="dati aziendali 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34" y="1778"/>
                          <a:ext cx="4133" cy="104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044768" id="Group 2" o:spid="_x0000_s1026" style="position:absolute;margin-left:0;margin-top:8.35pt;width:155.9pt;height:86.9pt;z-index:251658240" coordorigin="1134,518" coordsize="4140,2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">
              <o:lock v:ext="edit" aspectratio="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left:1134;top:518;width:4140;height: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">
                <v:imagedata r:id="rId3" o:title=""/>
              </v:shape>
              <v:shape id="Picture 4" o:spid="_x0000_s1028" type="#_x0000_t75" alt="dati aziendali A" style="position:absolute;left:1134;top:1778;width:4133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">
                <v:imagedata r:id="rId4" o:title="dati aziendali A"/>
              </v:shape>
            </v:group>
          </w:pict>
        </mc:Fallback>
      </mc:AlternateContent>
    </w:r>
  </w:p>
  <w:tbl>
    <w:tblPr>
      <w:tblW w:w="10008" w:type="dxa"/>
      <w:tblLayout w:type="fixed"/>
      <w:tblLook w:val="00A0" w:firstRow="1" w:lastRow="0" w:firstColumn="1" w:lastColumn="0" w:noHBand="0" w:noVBand="0"/>
    </w:tblPr>
    <w:tblGrid>
      <w:gridCol w:w="3336"/>
      <w:gridCol w:w="3336"/>
      <w:gridCol w:w="3336"/>
    </w:tblGrid>
    <w:tr w:rsidR="00722CD7" w:rsidRPr="00ED2B74" w14:paraId="56F5CFB2" w14:textId="77777777" w:rsidTr="002A45BC">
      <w:trPr>
        <w:trHeight w:val="718"/>
      </w:trPr>
      <w:tc>
        <w:tcPr>
          <w:tcW w:w="3336" w:type="dxa"/>
          <w:vAlign w:val="center"/>
        </w:tcPr>
        <w:p w14:paraId="2565B1BD" w14:textId="77777777" w:rsidR="00722CD7" w:rsidRDefault="00722CD7" w:rsidP="002A45BC">
          <w:pPr>
            <w:pStyle w:val="Intestazione"/>
            <w:ind w:left="-110" w:firstLine="110"/>
            <w:jc w:val="center"/>
            <w:rPr>
              <w:noProof/>
            </w:rPr>
          </w:pPr>
        </w:p>
        <w:p w14:paraId="496058E8" w14:textId="77777777" w:rsidR="00722CD7" w:rsidRPr="00ED2B74" w:rsidRDefault="00722CD7" w:rsidP="00113F72">
          <w:pPr>
            <w:pStyle w:val="Intestazione"/>
            <w:jc w:val="center"/>
          </w:pPr>
        </w:p>
      </w:tc>
      <w:tc>
        <w:tcPr>
          <w:tcW w:w="3336" w:type="dxa"/>
          <w:vAlign w:val="center"/>
        </w:tcPr>
        <w:p w14:paraId="103F8D6F" w14:textId="77777777" w:rsidR="00722CD7" w:rsidRDefault="00722CD7" w:rsidP="003B1DBE">
          <w:pPr>
            <w:pStyle w:val="Intestazione"/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VERIFICA</w:t>
          </w:r>
        </w:p>
        <w:p w14:paraId="712183EF" w14:textId="77777777" w:rsidR="00722CD7" w:rsidRPr="003561EA" w:rsidRDefault="00722CD7" w:rsidP="003B1DBE">
          <w:pPr>
            <w:pStyle w:val="Intestazione"/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MONITOR MULTIPARAMETRICO</w:t>
          </w:r>
        </w:p>
      </w:tc>
      <w:tc>
        <w:tcPr>
          <w:tcW w:w="3336" w:type="dxa"/>
          <w:vAlign w:val="center"/>
        </w:tcPr>
        <w:p w14:paraId="2DCF52E6" w14:textId="77777777" w:rsidR="00722CD7" w:rsidRPr="00BB12F0" w:rsidRDefault="00722CD7" w:rsidP="00113F72">
          <w:pPr>
            <w:pStyle w:val="Intestazione"/>
            <w:jc w:val="center"/>
            <w:rPr>
              <w:rFonts w:ascii="Arial" w:hAnsi="Arial" w:cs="Arial"/>
              <w:b/>
              <w:color w:val="12529F"/>
              <w:sz w:val="24"/>
              <w:szCs w:val="24"/>
            </w:rPr>
          </w:pPr>
        </w:p>
        <w:p w14:paraId="05AC0AC3" w14:textId="77777777" w:rsidR="00722CD7" w:rsidRPr="005021E2" w:rsidRDefault="00722CD7" w:rsidP="00113F72">
          <w:pPr>
            <w:pStyle w:val="Intestazione"/>
            <w:jc w:val="center"/>
            <w:rPr>
              <w:rFonts w:ascii="Arial" w:hAnsi="Arial" w:cs="Arial"/>
              <w:b/>
              <w:color w:val="11519E"/>
              <w:sz w:val="28"/>
              <w:szCs w:val="28"/>
            </w:rPr>
          </w:pPr>
          <w:r w:rsidRPr="005021E2">
            <w:rPr>
              <w:rFonts w:ascii="Arial" w:hAnsi="Arial" w:cs="Arial"/>
              <w:b/>
              <w:color w:val="11519E"/>
              <w:sz w:val="28"/>
              <w:szCs w:val="28"/>
            </w:rPr>
            <w:t>ASSISTENZA TECNICA</w:t>
          </w:r>
        </w:p>
        <w:p w14:paraId="3425A013" w14:textId="77777777" w:rsidR="00722CD7" w:rsidRDefault="00722CD7" w:rsidP="00113F72">
          <w:pPr>
            <w:pStyle w:val="Intestazione"/>
            <w:jc w:val="right"/>
            <w:rPr>
              <w:rFonts w:ascii="Arial" w:hAnsi="Arial" w:cs="Arial"/>
              <w:b/>
              <w:sz w:val="14"/>
              <w:szCs w:val="14"/>
            </w:rPr>
          </w:pPr>
        </w:p>
        <w:p w14:paraId="227ACC73" w14:textId="77777777" w:rsidR="00722CD7" w:rsidRDefault="00722CD7" w:rsidP="00113F72">
          <w:pPr>
            <w:pStyle w:val="Intestazione"/>
            <w:jc w:val="right"/>
            <w:rPr>
              <w:rFonts w:ascii="Arial" w:hAnsi="Arial" w:cs="Arial"/>
              <w:b/>
              <w:sz w:val="14"/>
              <w:szCs w:val="14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13FC3117" wp14:editId="4CF4069D">
                <wp:simplePos x="0" y="0"/>
                <wp:positionH relativeFrom="column">
                  <wp:posOffset>864870</wp:posOffset>
                </wp:positionH>
                <wp:positionV relativeFrom="paragraph">
                  <wp:posOffset>27940</wp:posOffset>
                </wp:positionV>
                <wp:extent cx="1117600" cy="372745"/>
                <wp:effectExtent l="0" t="0" r="0" b="0"/>
                <wp:wrapNone/>
                <wp:docPr id="1" name="Immagine 1" descr="Rin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 descr="Rin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600" cy="3727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C021F8F" w14:textId="77777777" w:rsidR="00722CD7" w:rsidRDefault="00722CD7" w:rsidP="00113F72">
          <w:pPr>
            <w:pStyle w:val="Intestazione"/>
            <w:jc w:val="right"/>
            <w:rPr>
              <w:rFonts w:ascii="Arial" w:hAnsi="Arial" w:cs="Arial"/>
              <w:b/>
              <w:sz w:val="14"/>
              <w:szCs w:val="14"/>
            </w:rPr>
          </w:pPr>
        </w:p>
        <w:p w14:paraId="58818B3D" w14:textId="77777777" w:rsidR="00722CD7" w:rsidRDefault="00722CD7" w:rsidP="00113F72">
          <w:pPr>
            <w:pStyle w:val="Intestazione"/>
            <w:jc w:val="right"/>
            <w:rPr>
              <w:rFonts w:ascii="Arial" w:hAnsi="Arial" w:cs="Arial"/>
              <w:b/>
              <w:sz w:val="14"/>
              <w:szCs w:val="14"/>
            </w:rPr>
          </w:pPr>
        </w:p>
        <w:p w14:paraId="7CC77846" w14:textId="77777777" w:rsidR="00722CD7" w:rsidRDefault="00722CD7" w:rsidP="00113F72">
          <w:pPr>
            <w:pStyle w:val="Intestazione"/>
            <w:jc w:val="right"/>
            <w:rPr>
              <w:rFonts w:ascii="Arial" w:hAnsi="Arial" w:cs="Arial"/>
              <w:sz w:val="14"/>
              <w:szCs w:val="14"/>
            </w:rPr>
          </w:pPr>
        </w:p>
        <w:p w14:paraId="0B5E22D3" w14:textId="77777777" w:rsidR="00722CD7" w:rsidRPr="00BB12F0" w:rsidRDefault="00722CD7" w:rsidP="00113F72">
          <w:pPr>
            <w:pStyle w:val="Intestazione"/>
            <w:jc w:val="right"/>
            <w:rPr>
              <w:rFonts w:ascii="Arial" w:hAnsi="Arial" w:cs="Arial"/>
              <w:sz w:val="14"/>
              <w:szCs w:val="14"/>
            </w:rPr>
          </w:pPr>
          <w:r w:rsidRPr="00BB12F0">
            <w:rPr>
              <w:rFonts w:ascii="Arial" w:hAnsi="Arial" w:cs="Arial"/>
              <w:sz w:val="14"/>
              <w:szCs w:val="14"/>
            </w:rPr>
            <w:t>Sistema di Qualità Certificato</w:t>
          </w:r>
        </w:p>
        <w:p w14:paraId="356AA2D7" w14:textId="77777777" w:rsidR="00722CD7" w:rsidRPr="00D76D9C" w:rsidRDefault="00722CD7" w:rsidP="00113F72">
          <w:pPr>
            <w:pStyle w:val="Intestazione"/>
            <w:jc w:val="right"/>
            <w:rPr>
              <w:rFonts w:ascii="Arial" w:hAnsi="Arial" w:cs="Arial"/>
              <w:sz w:val="14"/>
              <w:szCs w:val="14"/>
            </w:rPr>
          </w:pPr>
          <w:r w:rsidRPr="00D76D9C">
            <w:rPr>
              <w:rFonts w:ascii="Arial" w:hAnsi="Arial" w:cs="Arial"/>
              <w:sz w:val="14"/>
              <w:szCs w:val="14"/>
            </w:rPr>
            <w:t>UNI EN ISO 9001:2008</w:t>
          </w:r>
        </w:p>
      </w:tc>
    </w:tr>
  </w:tbl>
  <w:p w14:paraId="2F2DC558" w14:textId="77777777" w:rsidR="00722CD7" w:rsidRDefault="00722CD7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ocumentProtection w:edit="forms" w:enforcement="1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3FFC"/>
    <w:rsid w:val="00000E39"/>
    <w:rsid w:val="00002507"/>
    <w:rsid w:val="00011593"/>
    <w:rsid w:val="00023FFC"/>
    <w:rsid w:val="000251ED"/>
    <w:rsid w:val="000253E0"/>
    <w:rsid w:val="00036500"/>
    <w:rsid w:val="00037A57"/>
    <w:rsid w:val="00041FF0"/>
    <w:rsid w:val="00051B95"/>
    <w:rsid w:val="000643BD"/>
    <w:rsid w:val="00065BE0"/>
    <w:rsid w:val="000734C1"/>
    <w:rsid w:val="00075672"/>
    <w:rsid w:val="00075D35"/>
    <w:rsid w:val="000A5E4A"/>
    <w:rsid w:val="000A6968"/>
    <w:rsid w:val="000B2C90"/>
    <w:rsid w:val="000B39EE"/>
    <w:rsid w:val="000C2AAF"/>
    <w:rsid w:val="000C73BD"/>
    <w:rsid w:val="000D157F"/>
    <w:rsid w:val="000E190D"/>
    <w:rsid w:val="001006B7"/>
    <w:rsid w:val="00112F3B"/>
    <w:rsid w:val="00113F72"/>
    <w:rsid w:val="001221FF"/>
    <w:rsid w:val="00123F54"/>
    <w:rsid w:val="00132928"/>
    <w:rsid w:val="00140017"/>
    <w:rsid w:val="00147BE4"/>
    <w:rsid w:val="00160B61"/>
    <w:rsid w:val="00167116"/>
    <w:rsid w:val="00167B11"/>
    <w:rsid w:val="00171985"/>
    <w:rsid w:val="001819DA"/>
    <w:rsid w:val="001976B5"/>
    <w:rsid w:val="001A3013"/>
    <w:rsid w:val="001A7236"/>
    <w:rsid w:val="001C0A5D"/>
    <w:rsid w:val="001C287D"/>
    <w:rsid w:val="001C337B"/>
    <w:rsid w:val="001E38BA"/>
    <w:rsid w:val="001E63F0"/>
    <w:rsid w:val="001F4D67"/>
    <w:rsid w:val="002041C9"/>
    <w:rsid w:val="002216EC"/>
    <w:rsid w:val="00221AF0"/>
    <w:rsid w:val="0023459A"/>
    <w:rsid w:val="002356DE"/>
    <w:rsid w:val="00235901"/>
    <w:rsid w:val="002405A1"/>
    <w:rsid w:val="00244B92"/>
    <w:rsid w:val="00256142"/>
    <w:rsid w:val="00257EF0"/>
    <w:rsid w:val="00262D1C"/>
    <w:rsid w:val="002712A7"/>
    <w:rsid w:val="0027359D"/>
    <w:rsid w:val="0027512B"/>
    <w:rsid w:val="00280AD8"/>
    <w:rsid w:val="0028476A"/>
    <w:rsid w:val="00297D08"/>
    <w:rsid w:val="002A45BC"/>
    <w:rsid w:val="002A68A3"/>
    <w:rsid w:val="002B77D7"/>
    <w:rsid w:val="002E4E34"/>
    <w:rsid w:val="002E7341"/>
    <w:rsid w:val="002F20D6"/>
    <w:rsid w:val="002F234F"/>
    <w:rsid w:val="002F5944"/>
    <w:rsid w:val="002F7093"/>
    <w:rsid w:val="00302100"/>
    <w:rsid w:val="003113E5"/>
    <w:rsid w:val="00312ADD"/>
    <w:rsid w:val="0031440A"/>
    <w:rsid w:val="00321696"/>
    <w:rsid w:val="00321850"/>
    <w:rsid w:val="00333114"/>
    <w:rsid w:val="00335F3C"/>
    <w:rsid w:val="00336867"/>
    <w:rsid w:val="0033764F"/>
    <w:rsid w:val="00342B59"/>
    <w:rsid w:val="00350B25"/>
    <w:rsid w:val="00351395"/>
    <w:rsid w:val="003561EA"/>
    <w:rsid w:val="0036027A"/>
    <w:rsid w:val="00361307"/>
    <w:rsid w:val="0036532F"/>
    <w:rsid w:val="0037005A"/>
    <w:rsid w:val="00371E3E"/>
    <w:rsid w:val="00375430"/>
    <w:rsid w:val="00376AC1"/>
    <w:rsid w:val="003865F9"/>
    <w:rsid w:val="00387B11"/>
    <w:rsid w:val="00397908"/>
    <w:rsid w:val="003A6837"/>
    <w:rsid w:val="003B1DBE"/>
    <w:rsid w:val="003B1E99"/>
    <w:rsid w:val="003B391C"/>
    <w:rsid w:val="003B612E"/>
    <w:rsid w:val="003E595E"/>
    <w:rsid w:val="003F5862"/>
    <w:rsid w:val="00410F28"/>
    <w:rsid w:val="004142A4"/>
    <w:rsid w:val="00415E3F"/>
    <w:rsid w:val="00417BD4"/>
    <w:rsid w:val="0043550C"/>
    <w:rsid w:val="00471F3F"/>
    <w:rsid w:val="00472F4A"/>
    <w:rsid w:val="00473BDA"/>
    <w:rsid w:val="00476032"/>
    <w:rsid w:val="00482EFC"/>
    <w:rsid w:val="004A1B2F"/>
    <w:rsid w:val="004A7539"/>
    <w:rsid w:val="004A7597"/>
    <w:rsid w:val="004C4226"/>
    <w:rsid w:val="004D45A8"/>
    <w:rsid w:val="004E3117"/>
    <w:rsid w:val="004E61AF"/>
    <w:rsid w:val="004F0016"/>
    <w:rsid w:val="004F1224"/>
    <w:rsid w:val="00500AE3"/>
    <w:rsid w:val="005021E2"/>
    <w:rsid w:val="00505FC2"/>
    <w:rsid w:val="00507959"/>
    <w:rsid w:val="00517B08"/>
    <w:rsid w:val="00535E94"/>
    <w:rsid w:val="00540602"/>
    <w:rsid w:val="0056164B"/>
    <w:rsid w:val="00571C32"/>
    <w:rsid w:val="005803C2"/>
    <w:rsid w:val="00595AFF"/>
    <w:rsid w:val="005A3CC7"/>
    <w:rsid w:val="005A77CF"/>
    <w:rsid w:val="005B3863"/>
    <w:rsid w:val="005C1E7E"/>
    <w:rsid w:val="005E3737"/>
    <w:rsid w:val="005F523A"/>
    <w:rsid w:val="00610065"/>
    <w:rsid w:val="00611FE5"/>
    <w:rsid w:val="00616151"/>
    <w:rsid w:val="00624C51"/>
    <w:rsid w:val="006440DA"/>
    <w:rsid w:val="0064767F"/>
    <w:rsid w:val="00651BEC"/>
    <w:rsid w:val="00665191"/>
    <w:rsid w:val="006801D9"/>
    <w:rsid w:val="006820E1"/>
    <w:rsid w:val="00685ECD"/>
    <w:rsid w:val="006C0C03"/>
    <w:rsid w:val="006C1C19"/>
    <w:rsid w:val="006D0152"/>
    <w:rsid w:val="006E10AF"/>
    <w:rsid w:val="006F1A83"/>
    <w:rsid w:val="006F2E13"/>
    <w:rsid w:val="00707B99"/>
    <w:rsid w:val="00707E3D"/>
    <w:rsid w:val="0071700F"/>
    <w:rsid w:val="00722CD7"/>
    <w:rsid w:val="00722DE2"/>
    <w:rsid w:val="0072392E"/>
    <w:rsid w:val="0072524D"/>
    <w:rsid w:val="007349F6"/>
    <w:rsid w:val="007412F3"/>
    <w:rsid w:val="0074222E"/>
    <w:rsid w:val="00743E4B"/>
    <w:rsid w:val="00751824"/>
    <w:rsid w:val="00760BA9"/>
    <w:rsid w:val="007657BA"/>
    <w:rsid w:val="00771F28"/>
    <w:rsid w:val="00773D20"/>
    <w:rsid w:val="00773E60"/>
    <w:rsid w:val="00786198"/>
    <w:rsid w:val="007A0A3E"/>
    <w:rsid w:val="007A62CA"/>
    <w:rsid w:val="007B2D4D"/>
    <w:rsid w:val="007C06A5"/>
    <w:rsid w:val="007D6749"/>
    <w:rsid w:val="007D7F02"/>
    <w:rsid w:val="007E2751"/>
    <w:rsid w:val="007E687C"/>
    <w:rsid w:val="007F46D9"/>
    <w:rsid w:val="007F716F"/>
    <w:rsid w:val="00803B63"/>
    <w:rsid w:val="00812FFD"/>
    <w:rsid w:val="00813786"/>
    <w:rsid w:val="00820F32"/>
    <w:rsid w:val="00822A78"/>
    <w:rsid w:val="00823288"/>
    <w:rsid w:val="00836C72"/>
    <w:rsid w:val="008454D4"/>
    <w:rsid w:val="0085556B"/>
    <w:rsid w:val="00860056"/>
    <w:rsid w:val="0086431F"/>
    <w:rsid w:val="00883ED8"/>
    <w:rsid w:val="008869E7"/>
    <w:rsid w:val="008A197D"/>
    <w:rsid w:val="008A2755"/>
    <w:rsid w:val="008B4011"/>
    <w:rsid w:val="008B6E73"/>
    <w:rsid w:val="008C6956"/>
    <w:rsid w:val="008D6A19"/>
    <w:rsid w:val="008E6054"/>
    <w:rsid w:val="008F4CFD"/>
    <w:rsid w:val="00907950"/>
    <w:rsid w:val="00912C46"/>
    <w:rsid w:val="00922648"/>
    <w:rsid w:val="009269F6"/>
    <w:rsid w:val="0092761A"/>
    <w:rsid w:val="00937014"/>
    <w:rsid w:val="00937154"/>
    <w:rsid w:val="0094541B"/>
    <w:rsid w:val="0095046C"/>
    <w:rsid w:val="00950D96"/>
    <w:rsid w:val="00966319"/>
    <w:rsid w:val="00975D36"/>
    <w:rsid w:val="00975D7E"/>
    <w:rsid w:val="0099158F"/>
    <w:rsid w:val="00994F77"/>
    <w:rsid w:val="009A01A7"/>
    <w:rsid w:val="009B04CC"/>
    <w:rsid w:val="009B0833"/>
    <w:rsid w:val="009B206F"/>
    <w:rsid w:val="009B34E1"/>
    <w:rsid w:val="009B4DEA"/>
    <w:rsid w:val="009C2896"/>
    <w:rsid w:val="009D41C2"/>
    <w:rsid w:val="009D5E25"/>
    <w:rsid w:val="00A018DE"/>
    <w:rsid w:val="00A0461D"/>
    <w:rsid w:val="00A15484"/>
    <w:rsid w:val="00A17DA7"/>
    <w:rsid w:val="00A24360"/>
    <w:rsid w:val="00A2625D"/>
    <w:rsid w:val="00A4679D"/>
    <w:rsid w:val="00A51F96"/>
    <w:rsid w:val="00A51FFF"/>
    <w:rsid w:val="00A62314"/>
    <w:rsid w:val="00A672B4"/>
    <w:rsid w:val="00A755BE"/>
    <w:rsid w:val="00A8253B"/>
    <w:rsid w:val="00A90C52"/>
    <w:rsid w:val="00AE4442"/>
    <w:rsid w:val="00AE4D43"/>
    <w:rsid w:val="00AE612D"/>
    <w:rsid w:val="00B065DB"/>
    <w:rsid w:val="00B1490E"/>
    <w:rsid w:val="00B20462"/>
    <w:rsid w:val="00B25C6A"/>
    <w:rsid w:val="00B276BA"/>
    <w:rsid w:val="00B51BBD"/>
    <w:rsid w:val="00B52770"/>
    <w:rsid w:val="00B8301B"/>
    <w:rsid w:val="00B83E7A"/>
    <w:rsid w:val="00B95882"/>
    <w:rsid w:val="00BB12F0"/>
    <w:rsid w:val="00BB2DB1"/>
    <w:rsid w:val="00BB5650"/>
    <w:rsid w:val="00BC2A05"/>
    <w:rsid w:val="00BC58B5"/>
    <w:rsid w:val="00BD67F9"/>
    <w:rsid w:val="00BF45CE"/>
    <w:rsid w:val="00C13856"/>
    <w:rsid w:val="00C239FC"/>
    <w:rsid w:val="00C2673A"/>
    <w:rsid w:val="00C26AB2"/>
    <w:rsid w:val="00C345F3"/>
    <w:rsid w:val="00C41567"/>
    <w:rsid w:val="00C54861"/>
    <w:rsid w:val="00C76D3A"/>
    <w:rsid w:val="00C80945"/>
    <w:rsid w:val="00C86146"/>
    <w:rsid w:val="00C86890"/>
    <w:rsid w:val="00CA621B"/>
    <w:rsid w:val="00CA6C89"/>
    <w:rsid w:val="00CB1175"/>
    <w:rsid w:val="00CB1EB8"/>
    <w:rsid w:val="00CC7133"/>
    <w:rsid w:val="00CE49FC"/>
    <w:rsid w:val="00CE4FCC"/>
    <w:rsid w:val="00D051A7"/>
    <w:rsid w:val="00D16458"/>
    <w:rsid w:val="00D24824"/>
    <w:rsid w:val="00D30209"/>
    <w:rsid w:val="00D31751"/>
    <w:rsid w:val="00D349C7"/>
    <w:rsid w:val="00D3565E"/>
    <w:rsid w:val="00D41740"/>
    <w:rsid w:val="00D5429A"/>
    <w:rsid w:val="00D75761"/>
    <w:rsid w:val="00D76D9C"/>
    <w:rsid w:val="00D85BD7"/>
    <w:rsid w:val="00D93342"/>
    <w:rsid w:val="00DB0952"/>
    <w:rsid w:val="00DB1318"/>
    <w:rsid w:val="00DB7073"/>
    <w:rsid w:val="00DC463B"/>
    <w:rsid w:val="00DE238F"/>
    <w:rsid w:val="00DF010B"/>
    <w:rsid w:val="00DF0DEC"/>
    <w:rsid w:val="00DF3E23"/>
    <w:rsid w:val="00DF66FF"/>
    <w:rsid w:val="00E1302B"/>
    <w:rsid w:val="00E13FF0"/>
    <w:rsid w:val="00E20FF7"/>
    <w:rsid w:val="00E25479"/>
    <w:rsid w:val="00E26795"/>
    <w:rsid w:val="00E33D50"/>
    <w:rsid w:val="00E5402A"/>
    <w:rsid w:val="00E57F4C"/>
    <w:rsid w:val="00E65AAC"/>
    <w:rsid w:val="00E84A7B"/>
    <w:rsid w:val="00E8576C"/>
    <w:rsid w:val="00E87706"/>
    <w:rsid w:val="00E87E55"/>
    <w:rsid w:val="00E9502B"/>
    <w:rsid w:val="00EA4215"/>
    <w:rsid w:val="00EB10ED"/>
    <w:rsid w:val="00EB6C75"/>
    <w:rsid w:val="00EC2F07"/>
    <w:rsid w:val="00EC7B65"/>
    <w:rsid w:val="00ED2367"/>
    <w:rsid w:val="00ED2B74"/>
    <w:rsid w:val="00EF0A0B"/>
    <w:rsid w:val="00F07AA8"/>
    <w:rsid w:val="00F20CA0"/>
    <w:rsid w:val="00F251BC"/>
    <w:rsid w:val="00F32477"/>
    <w:rsid w:val="00F337E9"/>
    <w:rsid w:val="00F54B42"/>
    <w:rsid w:val="00F75CD9"/>
    <w:rsid w:val="00F85E3D"/>
    <w:rsid w:val="00F91BD8"/>
    <w:rsid w:val="00F941B7"/>
    <w:rsid w:val="00FA2B75"/>
    <w:rsid w:val="00FA3270"/>
    <w:rsid w:val="00FC6213"/>
    <w:rsid w:val="00FD4222"/>
    <w:rsid w:val="00FE2DE7"/>
    <w:rsid w:val="00FF0541"/>
    <w:rsid w:val="00FF22F9"/>
    <w:rsid w:val="00FF367F"/>
    <w:rsid w:val="00FF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2DAA3F"/>
  <w15:docId w15:val="{63537BCF-9576-4336-8810-89E0870BB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37005A"/>
    <w:pPr>
      <w:spacing w:line="120" w:lineRule="auto"/>
    </w:pPr>
    <w:rPr>
      <w:sz w:val="22"/>
      <w:szCs w:val="22"/>
    </w:rPr>
  </w:style>
  <w:style w:type="paragraph" w:styleId="Titolo1">
    <w:name w:val="heading 1"/>
    <w:basedOn w:val="Normale"/>
    <w:next w:val="Normale"/>
    <w:link w:val="Titolo1Carattere"/>
    <w:qFormat/>
    <w:rsid w:val="002A68A3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itolo2">
    <w:name w:val="heading 2"/>
    <w:basedOn w:val="Normale"/>
    <w:next w:val="Normale"/>
    <w:link w:val="Titolo2Carattere"/>
    <w:qFormat/>
    <w:rsid w:val="002A68A3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locked/>
    <w:rsid w:val="002A68A3"/>
    <w:rPr>
      <w:rFonts w:ascii="Cambria" w:hAnsi="Cambria" w:cs="Times New Roman"/>
      <w:b/>
      <w:color w:val="365F91"/>
      <w:sz w:val="28"/>
    </w:rPr>
  </w:style>
  <w:style w:type="character" w:customStyle="1" w:styleId="Titolo2Carattere">
    <w:name w:val="Titolo 2 Carattere"/>
    <w:basedOn w:val="Carpredefinitoparagrafo"/>
    <w:link w:val="Titolo2"/>
    <w:locked/>
    <w:rsid w:val="002A68A3"/>
    <w:rPr>
      <w:rFonts w:ascii="Cambria" w:hAnsi="Cambria" w:cs="Times New Roman"/>
      <w:b/>
      <w:color w:val="4F81BD"/>
      <w:sz w:val="26"/>
    </w:rPr>
  </w:style>
  <w:style w:type="paragraph" w:styleId="Intestazione">
    <w:name w:val="header"/>
    <w:basedOn w:val="Normale"/>
    <w:link w:val="IntestazioneCarattere"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locked/>
    <w:rsid w:val="00B52770"/>
    <w:rPr>
      <w:rFonts w:cs="Times New Roman"/>
    </w:rPr>
  </w:style>
  <w:style w:type="paragraph" w:styleId="Pidipagina">
    <w:name w:val="footer"/>
    <w:basedOn w:val="Normale"/>
    <w:link w:val="PidipaginaCarattere"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locked/>
    <w:rsid w:val="00B52770"/>
    <w:rPr>
      <w:rFonts w:cs="Times New Roman"/>
    </w:rPr>
  </w:style>
  <w:style w:type="table" w:styleId="Grigliatabella">
    <w:name w:val="Table Grid"/>
    <w:basedOn w:val="Tabellanormale"/>
    <w:rsid w:val="00B5277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mallcontent">
    <w:name w:val="smallcontent"/>
    <w:basedOn w:val="Carpredefinitoparagrafo"/>
    <w:rsid w:val="00FA3270"/>
    <w:rPr>
      <w:rFonts w:cs="Times New Roman"/>
    </w:rPr>
  </w:style>
  <w:style w:type="paragraph" w:customStyle="1" w:styleId="Paragrafoelenco1">
    <w:name w:val="Paragrafo elenco1"/>
    <w:basedOn w:val="Normale"/>
    <w:rsid w:val="00B25C6A"/>
    <w:pPr>
      <w:ind w:left="720"/>
      <w:contextualSpacing/>
    </w:pPr>
  </w:style>
  <w:style w:type="paragraph" w:styleId="Testofumetto">
    <w:name w:val="Balloon Text"/>
    <w:basedOn w:val="Normale"/>
    <w:link w:val="TestofumettoCarattere"/>
    <w:semiHidden/>
    <w:rsid w:val="000734C1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locked/>
    <w:rsid w:val="000734C1"/>
    <w:rPr>
      <w:rFonts w:ascii="Tahoma" w:hAnsi="Tahoma" w:cs="Times New Roman"/>
      <w:sz w:val="16"/>
    </w:rPr>
  </w:style>
  <w:style w:type="character" w:customStyle="1" w:styleId="contentbold">
    <w:name w:val="contentbold"/>
    <w:basedOn w:val="Carpredefinitoparagrafo"/>
    <w:rsid w:val="006440DA"/>
    <w:rPr>
      <w:rFonts w:cs="Times New Roman"/>
    </w:rPr>
  </w:style>
  <w:style w:type="character" w:customStyle="1" w:styleId="CarattereCarattere2">
    <w:name w:val="Carattere Carattere2"/>
    <w:basedOn w:val="Carpredefinitoparagrafo"/>
    <w:rsid w:val="002A45BC"/>
    <w:rPr>
      <w:rFonts w:cs="Times New Roman"/>
    </w:rPr>
  </w:style>
  <w:style w:type="paragraph" w:styleId="NormaleWeb">
    <w:name w:val="Normal (Web)"/>
    <w:basedOn w:val="Normale"/>
    <w:uiPriority w:val="99"/>
    <w:unhideWhenUsed/>
    <w:rsid w:val="005B3863"/>
    <w:pPr>
      <w:spacing w:before="100" w:beforeAutospacing="1" w:after="119" w:line="240" w:lineRule="auto"/>
    </w:pPr>
    <w:rPr>
      <w:rFonts w:ascii="Times New Roman" w:hAnsi="Times New Roman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3144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odelli\2003\saturimetri\AMS-MOD-VERSATU1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AMS-MOD-VERSATU1.dot</Template>
  <TotalTime>3116</TotalTime>
  <Pages>1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DEFIBRILLATORI</vt:lpstr>
    </vt:vector>
  </TitlesOfParts>
  <Company>Hewlett-Packard</Company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DEFIBRILLATORI</dc:title>
  <dc:subject/>
  <dc:creator>Marco</dc:creator>
  <cp:keywords/>
  <dc:description/>
  <cp:lastModifiedBy>Nicola Perini</cp:lastModifiedBy>
  <cp:revision>34</cp:revision>
  <cp:lastPrinted>2018-04-07T08:06:00Z</cp:lastPrinted>
  <dcterms:created xsi:type="dcterms:W3CDTF">2016-11-04T14:39:00Z</dcterms:created>
  <dcterms:modified xsi:type="dcterms:W3CDTF">2022-04-01T12:47:00Z</dcterms:modified>
</cp:coreProperties>
</file>