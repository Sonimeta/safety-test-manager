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5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18"/>
        <w:gridCol w:w="2909"/>
        <w:gridCol w:w="1406"/>
        <w:gridCol w:w="81"/>
        <w:gridCol w:w="1099"/>
        <w:gridCol w:w="634"/>
        <w:gridCol w:w="211"/>
        <w:gridCol w:w="845"/>
        <w:gridCol w:w="763"/>
        <w:gridCol w:w="86"/>
      </w:tblGrid>
      <w:tr w:rsidR="009B0833" w:rsidRPr="00707B99" w:rsidTr="009C2896">
        <w:trPr>
          <w:gridAfter w:val="1"/>
          <w:wAfter w:w="86" w:type="dxa"/>
          <w:trHeight w:val="218"/>
        </w:trPr>
        <w:tc>
          <w:tcPr>
            <w:tcW w:w="100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B0833" w:rsidRPr="00707B99" w:rsidRDefault="009B0833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100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COMMITTENTE</w:t>
            </w:r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2118" w:type="dxa"/>
            <w:tcBorders>
              <w:top w:val="single" w:sz="4" w:space="0" w:color="auto"/>
            </w:tcBorders>
          </w:tcPr>
          <w:p w:rsidR="007F716F" w:rsidRPr="00707B99" w:rsidRDefault="007F716F" w:rsidP="00707B99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Ragione sociale</w:t>
            </w:r>
          </w:p>
        </w:tc>
        <w:tc>
          <w:tcPr>
            <w:tcW w:w="7948" w:type="dxa"/>
            <w:gridSpan w:val="8"/>
            <w:tcBorders>
              <w:top w:val="single" w:sz="4" w:space="0" w:color="auto"/>
            </w:tcBorders>
          </w:tcPr>
          <w:p w:rsidR="007F716F" w:rsidRPr="00707B99" w:rsidRDefault="00F76ED4" w:rsidP="00707B99">
            <w:pPr>
              <w:spacing w:line="240" w:lineRule="auto"/>
            </w:pPr>
            <w:r>
              <w:fldChar w:fldCharType="begin">
                <w:ffData>
                  <w:name w:val="RS"/>
                  <w:enabled/>
                  <w:calcOnExit w:val="0"/>
                  <w:textInput/>
                </w:ffData>
              </w:fldChar>
            </w:r>
            <w:bookmarkStart w:id="0" w:name="RS"/>
            <w:r>
              <w:instrText xml:space="preserve"> FORMTEXT </w:instrText>
            </w:r>
            <w:r>
              <w:fldChar w:fldCharType="separate"/>
            </w:r>
            <w:bookmarkStart w:id="1" w:name="_GoBack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bookmarkEnd w:id="1"/>
            <w:r>
              <w:fldChar w:fldCharType="end"/>
            </w:r>
            <w:bookmarkEnd w:id="0"/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2118" w:type="dxa"/>
          </w:tcPr>
          <w:p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Riferimento Ordine</w:t>
            </w:r>
          </w:p>
        </w:tc>
        <w:tc>
          <w:tcPr>
            <w:tcW w:w="7948" w:type="dxa"/>
            <w:gridSpan w:val="8"/>
          </w:tcPr>
          <w:p w:rsidR="007F716F" w:rsidRPr="00707B99" w:rsidRDefault="00F76ED4" w:rsidP="00707B99">
            <w:pPr>
              <w:spacing w:line="240" w:lineRule="auto"/>
            </w:pPr>
            <w:r>
              <w:fldChar w:fldCharType="begin">
                <w:ffData>
                  <w:name w:val="RIF"/>
                  <w:enabled/>
                  <w:calcOnExit w:val="0"/>
                  <w:textInput/>
                </w:ffData>
              </w:fldChar>
            </w:r>
            <w:bookmarkStart w:id="2" w:name="RIF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10066" w:type="dxa"/>
            <w:gridSpan w:val="9"/>
            <w:tcBorders>
              <w:left w:val="nil"/>
              <w:right w:val="nil"/>
            </w:tcBorders>
          </w:tcPr>
          <w:p w:rsidR="007F716F" w:rsidRPr="00707B99" w:rsidRDefault="007F716F" w:rsidP="00707B99">
            <w:pPr>
              <w:tabs>
                <w:tab w:val="left" w:pos="3720"/>
              </w:tabs>
              <w:spacing w:line="240" w:lineRule="auto"/>
            </w:pPr>
            <w:r w:rsidRPr="00707B99">
              <w:tab/>
            </w:r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10066" w:type="dxa"/>
            <w:gridSpan w:val="9"/>
            <w:shd w:val="clear" w:color="auto" w:fill="B8CCE4"/>
          </w:tcPr>
          <w:p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DATI IDENTIFICATIVI APPARECCHIATURA</w:t>
            </w:r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2118" w:type="dxa"/>
          </w:tcPr>
          <w:p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2909" w:type="dxa"/>
          </w:tcPr>
          <w:p w:rsidR="007F716F" w:rsidRPr="00707B99" w:rsidRDefault="00F76ED4" w:rsidP="00707B99">
            <w:pPr>
              <w:spacing w:line="240" w:lineRule="auto"/>
            </w:pPr>
            <w:r>
              <w:fldChar w:fldCharType="begin">
                <w:ffData>
                  <w:name w:val="PROD"/>
                  <w:enabled/>
                  <w:calcOnExit w:val="0"/>
                  <w:textInput/>
                </w:ffData>
              </w:fldChar>
            </w:r>
            <w:bookmarkStart w:id="3" w:name="PR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1487" w:type="dxa"/>
            <w:gridSpan w:val="2"/>
          </w:tcPr>
          <w:p w:rsidR="007F716F" w:rsidRPr="00707B99" w:rsidRDefault="007F716F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3552" w:type="dxa"/>
            <w:gridSpan w:val="5"/>
          </w:tcPr>
          <w:p w:rsidR="007F716F" w:rsidRPr="00707B99" w:rsidRDefault="00F76ED4" w:rsidP="00707B99">
            <w:pPr>
              <w:spacing w:line="240" w:lineRule="auto"/>
            </w:pPr>
            <w:r>
              <w:fldChar w:fldCharType="begin">
                <w:ffData>
                  <w:name w:val="MOD"/>
                  <w:enabled/>
                  <w:calcOnExit w:val="0"/>
                  <w:textInput/>
                </w:ffData>
              </w:fldChar>
            </w:r>
            <w:bookmarkStart w:id="4" w:name="M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2118" w:type="dxa"/>
          </w:tcPr>
          <w:p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2909" w:type="dxa"/>
          </w:tcPr>
          <w:p w:rsidR="007F716F" w:rsidRPr="00707B99" w:rsidRDefault="00F76ED4" w:rsidP="00707B99">
            <w:pPr>
              <w:spacing w:line="240" w:lineRule="auto"/>
            </w:pPr>
            <w:r>
              <w:fldChar w:fldCharType="begin">
                <w:ffData>
                  <w:name w:val="SN"/>
                  <w:enabled/>
                  <w:calcOnExit/>
                  <w:textInput/>
                </w:ffData>
              </w:fldChar>
            </w:r>
            <w:bookmarkStart w:id="5" w:name="SN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1487" w:type="dxa"/>
            <w:gridSpan w:val="2"/>
          </w:tcPr>
          <w:p w:rsidR="007F716F" w:rsidRPr="00707B99" w:rsidRDefault="007F716F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N.inventario</w:t>
            </w:r>
          </w:p>
        </w:tc>
        <w:tc>
          <w:tcPr>
            <w:tcW w:w="3552" w:type="dxa"/>
            <w:gridSpan w:val="5"/>
          </w:tcPr>
          <w:p w:rsidR="007F716F" w:rsidRPr="00707B99" w:rsidRDefault="00F76ED4" w:rsidP="00707B99">
            <w:pPr>
              <w:spacing w:line="240" w:lineRule="auto"/>
            </w:pPr>
            <w:r>
              <w:fldChar w:fldCharType="begin">
                <w:ffData>
                  <w:name w:val="INV"/>
                  <w:enabled/>
                  <w:calcOnExit w:val="0"/>
                  <w:textInput/>
                </w:ffData>
              </w:fldChar>
            </w:r>
            <w:bookmarkStart w:id="6" w:name="INV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2118" w:type="dxa"/>
          </w:tcPr>
          <w:p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Localizzazione/CDC</w:t>
            </w:r>
          </w:p>
        </w:tc>
        <w:tc>
          <w:tcPr>
            <w:tcW w:w="2909" w:type="dxa"/>
            <w:vAlign w:val="center"/>
          </w:tcPr>
          <w:p w:rsidR="007F716F" w:rsidRPr="00D349C7" w:rsidRDefault="00F76ED4" w:rsidP="00707B99">
            <w:pPr>
              <w:spacing w:line="240" w:lineRule="auto"/>
            </w:pPr>
            <w:r>
              <w:fldChar w:fldCharType="begin">
                <w:ffData>
                  <w:name w:val="UBI"/>
                  <w:enabled/>
                  <w:calcOnExit w:val="0"/>
                  <w:textInput/>
                </w:ffData>
              </w:fldChar>
            </w:r>
            <w:bookmarkStart w:id="7" w:name="UBI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1487" w:type="dxa"/>
            <w:gridSpan w:val="2"/>
          </w:tcPr>
          <w:p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Cod.AMS</w:t>
            </w:r>
          </w:p>
        </w:tc>
        <w:tc>
          <w:tcPr>
            <w:tcW w:w="3552" w:type="dxa"/>
            <w:gridSpan w:val="5"/>
          </w:tcPr>
          <w:p w:rsidR="007F716F" w:rsidRPr="00707B99" w:rsidRDefault="00F76ED4" w:rsidP="00707B99">
            <w:pPr>
              <w:spacing w:line="240" w:lineRule="auto"/>
            </w:pPr>
            <w:r>
              <w:fldChar w:fldCharType="begin">
                <w:ffData>
                  <w:name w:val="CAMS"/>
                  <w:enabled/>
                  <w:calcOnExit w:val="0"/>
                  <w:textInput/>
                </w:ffData>
              </w:fldChar>
            </w:r>
            <w:bookmarkStart w:id="8" w:name="CAM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7F716F" w:rsidRPr="00707B99" w:rsidTr="009C2896">
        <w:trPr>
          <w:gridAfter w:val="1"/>
          <w:wAfter w:w="86" w:type="dxa"/>
          <w:trHeight w:val="218"/>
        </w:trPr>
        <w:tc>
          <w:tcPr>
            <w:tcW w:w="2118" w:type="dxa"/>
            <w:tcBorders>
              <w:right w:val="single" w:sz="4" w:space="0" w:color="auto"/>
            </w:tcBorders>
          </w:tcPr>
          <w:p w:rsidR="007F716F" w:rsidRPr="00707B99" w:rsidRDefault="007F716F" w:rsidP="00707B99">
            <w:pPr>
              <w:spacing w:line="240" w:lineRule="auto"/>
            </w:pPr>
            <w:r w:rsidRPr="00707B99">
              <w:rPr>
                <w:b/>
              </w:rPr>
              <w:t>Accessori</w:t>
            </w:r>
          </w:p>
        </w:tc>
        <w:tc>
          <w:tcPr>
            <w:tcW w:w="7948" w:type="dxa"/>
            <w:gridSpan w:val="8"/>
            <w:tcBorders>
              <w:left w:val="single" w:sz="4" w:space="0" w:color="auto"/>
            </w:tcBorders>
          </w:tcPr>
          <w:p w:rsidR="007F716F" w:rsidRPr="00707B99" w:rsidRDefault="00F76ED4" w:rsidP="002A45BC">
            <w:pPr>
              <w:spacing w:line="240" w:lineRule="auto"/>
            </w:pPr>
            <w:r>
              <w:fldChar w:fldCharType="begin">
                <w:ffData>
                  <w:name w:val="ACC"/>
                  <w:enabled/>
                  <w:calcOnExit w:val="0"/>
                  <w:textInput/>
                </w:ffData>
              </w:fldChar>
            </w:r>
            <w:bookmarkStart w:id="9" w:name="ACC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9C2896" w:rsidRPr="00707B99" w:rsidTr="009C2896">
        <w:trPr>
          <w:gridAfter w:val="1"/>
          <w:wAfter w:w="86" w:type="dxa"/>
          <w:trHeight w:val="218"/>
        </w:trPr>
        <w:tc>
          <w:tcPr>
            <w:tcW w:w="64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C2896" w:rsidRPr="00707B99" w:rsidRDefault="009C2896" w:rsidP="006476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C2896" w:rsidRPr="00707B99" w:rsidRDefault="009C2896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C2896" w:rsidRPr="00707B99" w:rsidRDefault="009C2896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152" w:type="dxa"/>
            <w:gridSpan w:val="10"/>
            <w:tcBorders>
              <w:bottom w:val="single" w:sz="4" w:space="0" w:color="000000"/>
            </w:tcBorders>
            <w:shd w:val="clear" w:color="auto" w:fill="B8CCE4"/>
          </w:tcPr>
          <w:p w:rsidR="009C2896" w:rsidRPr="00707B99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>
              <w:rPr>
                <w:b/>
                <w:sz w:val="24"/>
                <w:szCs w:val="24"/>
              </w:rPr>
              <w:t xml:space="preserve"> ELETTROCARDIOGRAFO</w:t>
            </w: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rPr>
                <w:b/>
              </w:rPr>
            </w:pPr>
          </w:p>
        </w:tc>
        <w:tc>
          <w:tcPr>
            <w:tcW w:w="845" w:type="dxa"/>
            <w:gridSpan w:val="2"/>
            <w:tcBorders>
              <w:bottom w:val="single" w:sz="4" w:space="0" w:color="000000"/>
            </w:tcBorders>
            <w:shd w:val="clear" w:color="auto" w:fill="B8CCE4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45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849" w:type="dxa"/>
            <w:gridSpan w:val="2"/>
            <w:tcBorders>
              <w:bottom w:val="single" w:sz="4" w:space="0" w:color="000000"/>
            </w:tcBorders>
            <w:shd w:val="clear" w:color="auto" w:fill="B8CCE4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vAlign w:val="center"/>
          </w:tcPr>
          <w:p w:rsidR="009C2896" w:rsidRPr="00707B99" w:rsidRDefault="009C2896" w:rsidP="00760BA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Leggibilità delle serigrafie</w:t>
            </w:r>
            <w:r>
              <w:rPr>
                <w:b/>
              </w:rPr>
              <w:t>/etichette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vAlign w:val="center"/>
          </w:tcPr>
          <w:p w:rsidR="009C2896" w:rsidRDefault="009C2896" w:rsidP="00760BA9">
            <w:pPr>
              <w:spacing w:line="240" w:lineRule="auto"/>
              <w:rPr>
                <w:b/>
              </w:rPr>
            </w:pPr>
            <w:r>
              <w:rPr>
                <w:b/>
              </w:rPr>
              <w:t>Manuale d’uso disponibile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vAlign w:val="center"/>
          </w:tcPr>
          <w:p w:rsidR="009C2896" w:rsidRPr="00707B99" w:rsidRDefault="009C2896" w:rsidP="00760BA9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involucro/display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9C2896" w:rsidRPr="00891F50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tastiera/display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9C2896" w:rsidRPr="00891F50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stampante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9C2896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Verifica impostazioni di sistema (lingua, data, ora)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A755BE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755BE" w:rsidRPr="00891F50" w:rsidRDefault="00A755BE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 w:rsidRPr="00891F50">
              <w:rPr>
                <w:b/>
              </w:rPr>
              <w:t>Funzionalità allarmi</w:t>
            </w:r>
            <w:r>
              <w:rPr>
                <w:b/>
              </w:rPr>
              <w:t xml:space="preserve"> </w:t>
            </w:r>
            <w:r w:rsidRPr="00891F50">
              <w:rPr>
                <w:b/>
                <w:sz w:val="18"/>
                <w:szCs w:val="18"/>
              </w:rPr>
              <w:t>(visivi/a</w:t>
            </w:r>
            <w:r>
              <w:rPr>
                <w:b/>
                <w:sz w:val="18"/>
                <w:szCs w:val="18"/>
              </w:rPr>
              <w:t>c</w:t>
            </w:r>
            <w:r w:rsidRPr="00891F50">
              <w:rPr>
                <w:b/>
                <w:sz w:val="18"/>
                <w:szCs w:val="18"/>
              </w:rPr>
              <w:t>ustici)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A755BE" w:rsidRPr="00707B99" w:rsidRDefault="00A755BE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A755BE" w:rsidRPr="00707B99" w:rsidRDefault="00A755BE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A755BE" w:rsidRPr="00707B99" w:rsidRDefault="00A755BE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823288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823288" w:rsidRDefault="00823288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Indicazione presenza alimentazione esterna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823288" w:rsidRPr="00707B99" w:rsidTr="009C2896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823288" w:rsidRDefault="00823288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Funzionamento batteria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823288" w:rsidRPr="00707B99" w:rsidTr="009C2896">
        <w:trPr>
          <w:gridAfter w:val="1"/>
          <w:wAfter w:w="86" w:type="dxa"/>
          <w:trHeight w:val="218"/>
        </w:trPr>
        <w:tc>
          <w:tcPr>
            <w:tcW w:w="64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23288" w:rsidRPr="00707B99" w:rsidRDefault="00823288" w:rsidP="006476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823288" w:rsidRPr="00707B99" w:rsidTr="009C2896">
        <w:trPr>
          <w:gridAfter w:val="1"/>
          <w:wAfter w:w="86" w:type="dxa"/>
          <w:trHeight w:val="218"/>
        </w:trPr>
        <w:tc>
          <w:tcPr>
            <w:tcW w:w="64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3288" w:rsidRPr="00707B99" w:rsidRDefault="00823288" w:rsidP="006476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SI</w:t>
            </w:r>
          </w:p>
        </w:tc>
        <w:tc>
          <w:tcPr>
            <w:tcW w:w="1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NO</w:t>
            </w:r>
          </w:p>
        </w:tc>
      </w:tr>
      <w:tr w:rsidR="00823288" w:rsidRPr="00707B99" w:rsidTr="009C2896">
        <w:trPr>
          <w:gridAfter w:val="1"/>
          <w:wAfter w:w="86" w:type="dxa"/>
          <w:trHeight w:val="218"/>
        </w:trPr>
        <w:tc>
          <w:tcPr>
            <w:tcW w:w="6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823288" w:rsidRPr="00707B99" w:rsidRDefault="00823288" w:rsidP="0064767F">
            <w:pPr>
              <w:tabs>
                <w:tab w:val="left" w:pos="4950"/>
              </w:tabs>
              <w:spacing w:line="240" w:lineRule="auto"/>
              <w:jc w:val="center"/>
            </w:pPr>
            <w:r w:rsidRPr="00707B99">
              <w:rPr>
                <w:b/>
                <w:sz w:val="24"/>
                <w:szCs w:val="24"/>
              </w:rPr>
              <w:t>MESSA IN FUORI USO</w:t>
            </w:r>
          </w:p>
        </w:tc>
        <w:bookmarkStart w:id="10" w:name="Controllo19"/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88" w:rsidRPr="00E20FF7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20FF7">
              <w:rPr>
                <w:b/>
                <w:sz w:val="24"/>
                <w:szCs w:val="24"/>
              </w:rPr>
              <w:fldChar w:fldCharType="begin">
                <w:ffData>
                  <w:name w:val="Controllo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0FF7">
              <w:rPr>
                <w:b/>
                <w:sz w:val="24"/>
                <w:szCs w:val="24"/>
              </w:rPr>
              <w:instrText xml:space="preserve"> FORMCHECKBOX </w:instrText>
            </w:r>
            <w:r w:rsidR="000512DA">
              <w:rPr>
                <w:b/>
                <w:sz w:val="24"/>
                <w:szCs w:val="24"/>
              </w:rPr>
            </w:r>
            <w:r w:rsidR="000512DA">
              <w:rPr>
                <w:b/>
                <w:sz w:val="24"/>
                <w:szCs w:val="24"/>
              </w:rPr>
              <w:fldChar w:fldCharType="separate"/>
            </w:r>
            <w:r w:rsidRPr="00E20FF7">
              <w:rPr>
                <w:b/>
                <w:sz w:val="24"/>
                <w:szCs w:val="24"/>
              </w:rPr>
              <w:fldChar w:fldCharType="end"/>
            </w:r>
            <w:bookmarkEnd w:id="10"/>
          </w:p>
        </w:tc>
        <w:bookmarkStart w:id="11" w:name="Controllo20"/>
        <w:tc>
          <w:tcPr>
            <w:tcW w:w="1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88" w:rsidRPr="00E20FF7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20FF7">
              <w:rPr>
                <w:b/>
                <w:sz w:val="24"/>
                <w:szCs w:val="24"/>
              </w:rPr>
              <w:fldChar w:fldCharType="begin">
                <w:ffData>
                  <w:name w:val="Controllo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0FF7">
              <w:rPr>
                <w:b/>
                <w:sz w:val="24"/>
                <w:szCs w:val="24"/>
              </w:rPr>
              <w:instrText xml:space="preserve"> FORMCHECKBOX </w:instrText>
            </w:r>
            <w:r w:rsidR="000512DA">
              <w:rPr>
                <w:b/>
                <w:sz w:val="24"/>
                <w:szCs w:val="24"/>
              </w:rPr>
            </w:r>
            <w:r w:rsidR="000512DA">
              <w:rPr>
                <w:b/>
                <w:sz w:val="24"/>
                <w:szCs w:val="24"/>
              </w:rPr>
              <w:fldChar w:fldCharType="separate"/>
            </w:r>
            <w:r w:rsidRPr="00E20FF7">
              <w:rPr>
                <w:b/>
                <w:sz w:val="24"/>
                <w:szCs w:val="24"/>
              </w:rPr>
              <w:fldChar w:fldCharType="end"/>
            </w:r>
            <w:bookmarkEnd w:id="11"/>
          </w:p>
        </w:tc>
      </w:tr>
    </w:tbl>
    <w:p w:rsidR="007F716F" w:rsidRDefault="007F716F" w:rsidP="000B39EE">
      <w:pPr>
        <w:spacing w:line="240" w:lineRule="auto"/>
      </w:pPr>
    </w:p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12"/>
        <w:gridCol w:w="2307"/>
        <w:gridCol w:w="1133"/>
        <w:gridCol w:w="2060"/>
        <w:gridCol w:w="1218"/>
        <w:gridCol w:w="1218"/>
        <w:gridCol w:w="1218"/>
      </w:tblGrid>
      <w:tr w:rsidR="005B3863" w:rsidRPr="00707B99" w:rsidTr="005B3863">
        <w:trPr>
          <w:trHeight w:val="218"/>
        </w:trPr>
        <w:tc>
          <w:tcPr>
            <w:tcW w:w="1006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Default="005B3863" w:rsidP="005803C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VERIFICHE EFFETTUATE</w:t>
            </w:r>
          </w:p>
        </w:tc>
      </w:tr>
      <w:tr w:rsidR="005B3863" w:rsidRPr="00707B99" w:rsidTr="005B3863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B3863" w:rsidRPr="00707B99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4C4226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 w:rsidRPr="004C4226">
              <w:rPr>
                <w:b/>
              </w:rPr>
              <w:t>VERIFICA DEFIBRILLATORE</w:t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4C4226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 w:rsidRPr="004C4226">
              <w:rPr>
                <w:b/>
              </w:rPr>
              <w:t>VERIFICA ELETTROCARDIOGRAFO</w:t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4C4226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 w:rsidRPr="004C4226">
              <w:rPr>
                <w:b/>
              </w:rPr>
              <w:t>VERIFICA SATURIMETRO</w:t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4C4226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 w:rsidRPr="004C4226">
              <w:rPr>
                <w:b/>
              </w:rPr>
              <w:t>VERIFICA NIBP</w:t>
            </w:r>
            <w:r w:rsidR="00E13FF0">
              <w:rPr>
                <w:b/>
              </w:rPr>
              <w:t xml:space="preserve"> STATICA</w:t>
            </w:r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:rsidTr="005B3863">
        <w:trPr>
          <w:trHeight w:val="218"/>
        </w:trPr>
        <w:tc>
          <w:tcPr>
            <w:tcW w:w="1006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3863" w:rsidRDefault="005B3863" w:rsidP="005803C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:rsidTr="005B3863">
        <w:trPr>
          <w:trHeight w:val="218"/>
        </w:trPr>
        <w:tc>
          <w:tcPr>
            <w:tcW w:w="1006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3863" w:rsidRDefault="005B3863" w:rsidP="005803C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7F716F" w:rsidRPr="00707B99" w:rsidTr="00D3565E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7F716F" w:rsidRPr="00707B99" w:rsidRDefault="007F716F" w:rsidP="002041C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</w:p>
        </w:tc>
        <w:tc>
          <w:tcPr>
            <w:tcW w:w="3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16F" w:rsidRPr="00235901" w:rsidRDefault="00F76ED4" w:rsidP="005803C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SITO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bookmarkStart w:id="12" w:name="ESITO"/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0512DA">
              <w:rPr>
                <w:b/>
                <w:sz w:val="24"/>
                <w:szCs w:val="24"/>
              </w:rPr>
            </w:r>
            <w:r w:rsidR="000512DA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  <w:bookmarkEnd w:id="12"/>
          </w:p>
        </w:tc>
      </w:tr>
      <w:tr w:rsidR="007F716F" w:rsidRPr="00707B99" w:rsidTr="005803C2">
        <w:trPr>
          <w:trHeight w:val="218"/>
        </w:trPr>
        <w:tc>
          <w:tcPr>
            <w:tcW w:w="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7F716F" w:rsidRPr="00ED2B74" w:rsidRDefault="007F716F" w:rsidP="002A45BC">
            <w:pPr>
              <w:tabs>
                <w:tab w:val="left" w:pos="4950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15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F716F" w:rsidRPr="00ED2B74" w:rsidRDefault="00F76ED4" w:rsidP="00113F72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NOTE"/>
                  <w:enabled/>
                  <w:calcOnExit w:val="0"/>
                  <w:textInput/>
                </w:ffData>
              </w:fldChar>
            </w:r>
            <w:bookmarkStart w:id="13" w:name="NOTE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13"/>
          </w:p>
        </w:tc>
      </w:tr>
      <w:tr w:rsidR="007F716F" w:rsidRPr="00707B99" w:rsidTr="005803C2">
        <w:trPr>
          <w:trHeight w:val="218"/>
        </w:trPr>
        <w:tc>
          <w:tcPr>
            <w:tcW w:w="912" w:type="dxa"/>
            <w:tcBorders>
              <w:top w:val="single" w:sz="4" w:space="0" w:color="auto"/>
              <w:right w:val="nil"/>
            </w:tcBorders>
            <w:vAlign w:val="center"/>
          </w:tcPr>
          <w:p w:rsidR="007F716F" w:rsidRPr="00707B99" w:rsidRDefault="007F716F" w:rsidP="002041C9">
            <w:pPr>
              <w:spacing w:line="240" w:lineRule="auto"/>
            </w:pPr>
            <w:r w:rsidRPr="00707B99">
              <w:rPr>
                <w:b/>
              </w:rPr>
              <w:t>Data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F716F" w:rsidRPr="00707B99" w:rsidRDefault="00F76ED4" w:rsidP="00235901">
            <w:pPr>
              <w:spacing w:line="240" w:lineRule="auto"/>
            </w:pPr>
            <w:r>
              <w:fldChar w:fldCharType="begin">
                <w:ffData>
                  <w:name w:val="DATA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4" w:name="DATA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113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F716F" w:rsidRPr="00707B99" w:rsidRDefault="007F716F" w:rsidP="002041C9">
            <w:pPr>
              <w:spacing w:line="240" w:lineRule="auto"/>
              <w:jc w:val="center"/>
            </w:pPr>
            <w:r w:rsidRPr="00707B99">
              <w:rPr>
                <w:b/>
              </w:rPr>
              <w:t>Tecnico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F716F" w:rsidRPr="00707B99" w:rsidRDefault="00F76ED4" w:rsidP="00235901">
            <w:pPr>
              <w:spacing w:line="240" w:lineRule="auto"/>
            </w:pPr>
            <w:r>
              <w:fldChar w:fldCharType="begin">
                <w:ffData>
                  <w:name w:val="TECNICO"/>
                  <w:enabled/>
                  <w:calcOnExit w:val="0"/>
                  <w:ddList>
                    <w:listEntry w:val="          "/>
                    <w:listEntry w:val="Perini N."/>
                    <w:listEntry w:val="Berguecio E."/>
                    <w:listEntry w:val="Zambaldi M."/>
                  </w:ddList>
                </w:ffData>
              </w:fldChar>
            </w:r>
            <w:bookmarkStart w:id="15" w:name="TECNICO"/>
            <w:r>
              <w:instrText xml:space="preserve"> FORMDROPDOWN </w:instrText>
            </w:r>
            <w:r w:rsidR="000512DA">
              <w:fldChar w:fldCharType="separate"/>
            </w:r>
            <w:r>
              <w:fldChar w:fldCharType="end"/>
            </w:r>
            <w:bookmarkEnd w:id="15"/>
          </w:p>
        </w:tc>
        <w:tc>
          <w:tcPr>
            <w:tcW w:w="3654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:rsidR="007F716F" w:rsidRPr="00707B99" w:rsidRDefault="007F716F" w:rsidP="002041C9">
            <w:pPr>
              <w:spacing w:line="240" w:lineRule="auto"/>
            </w:pPr>
            <w:r w:rsidRPr="00707B99">
              <w:rPr>
                <w:b/>
              </w:rPr>
              <w:t>Firma</w:t>
            </w:r>
          </w:p>
        </w:tc>
      </w:tr>
    </w:tbl>
    <w:p w:rsidR="007F716F" w:rsidRDefault="007F716F"/>
    <w:p w:rsidR="005B3863" w:rsidRDefault="005B3863"/>
    <w:p w:rsidR="005B3863" w:rsidRDefault="005B3863">
      <w:r>
        <w:br w:type="page"/>
      </w:r>
    </w:p>
    <w:p w:rsidR="005B3863" w:rsidRDefault="005B3863"/>
    <w:p w:rsidR="005B3863" w:rsidRDefault="005B3863"/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673"/>
        <w:gridCol w:w="779"/>
        <w:gridCol w:w="805"/>
        <w:gridCol w:w="94"/>
        <w:gridCol w:w="1411"/>
        <w:gridCol w:w="265"/>
        <w:gridCol w:w="395"/>
        <w:gridCol w:w="1210"/>
        <w:gridCol w:w="70"/>
        <w:gridCol w:w="40"/>
        <w:gridCol w:w="770"/>
        <w:gridCol w:w="102"/>
        <w:gridCol w:w="228"/>
        <w:gridCol w:w="440"/>
        <w:gridCol w:w="106"/>
        <w:gridCol w:w="40"/>
        <w:gridCol w:w="815"/>
        <w:gridCol w:w="823"/>
      </w:tblGrid>
      <w:tr w:rsidR="002E4E34" w:rsidRPr="00707B99" w:rsidTr="002E4E34">
        <w:trPr>
          <w:trHeight w:val="218"/>
        </w:trPr>
        <w:tc>
          <w:tcPr>
            <w:tcW w:w="1006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2E4E34" w:rsidRPr="002E4E34" w:rsidRDefault="002E4E34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2E4E34">
              <w:rPr>
                <w:b/>
                <w:sz w:val="32"/>
                <w:szCs w:val="32"/>
              </w:rPr>
              <w:t>VERIFICA DEFIBRILLATORE</w:t>
            </w:r>
          </w:p>
        </w:tc>
      </w:tr>
      <w:tr w:rsidR="002E4E34" w:rsidRPr="00707B99" w:rsidTr="002E4E34">
        <w:trPr>
          <w:trHeight w:val="218"/>
        </w:trPr>
        <w:tc>
          <w:tcPr>
            <w:tcW w:w="10066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E4E34" w:rsidRPr="00707B99" w:rsidRDefault="002E4E34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:rsidTr="002E4E34">
        <w:trPr>
          <w:trHeight w:val="218"/>
        </w:trPr>
        <w:tc>
          <w:tcPr>
            <w:tcW w:w="1006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5B3863" w:rsidRPr="00707B99" w:rsidRDefault="005B3863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5B3863" w:rsidRPr="00707B99" w:rsidTr="002E4E34">
        <w:trPr>
          <w:trHeight w:val="218"/>
        </w:trPr>
        <w:tc>
          <w:tcPr>
            <w:tcW w:w="1673" w:type="dxa"/>
            <w:tcBorders>
              <w:top w:val="single" w:sz="4" w:space="0" w:color="auto"/>
            </w:tcBorders>
          </w:tcPr>
          <w:p w:rsidR="005B3863" w:rsidRPr="00707B99" w:rsidRDefault="005B3863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78" w:type="dxa"/>
            <w:gridSpan w:val="3"/>
            <w:tcBorders>
              <w:top w:val="single" w:sz="4" w:space="0" w:color="auto"/>
            </w:tcBorders>
          </w:tcPr>
          <w:p w:rsidR="005B3863" w:rsidRPr="00707B99" w:rsidRDefault="005B3863" w:rsidP="00707B99">
            <w:pPr>
              <w:spacing w:line="240" w:lineRule="auto"/>
            </w:pPr>
            <w:r>
              <w:t>FLUKE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</w:tcBorders>
          </w:tcPr>
          <w:p w:rsidR="005B3863" w:rsidRPr="00707B99" w:rsidRDefault="005B3863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75" w:type="dxa"/>
            <w:gridSpan w:val="3"/>
            <w:tcBorders>
              <w:top w:val="single" w:sz="4" w:space="0" w:color="auto"/>
            </w:tcBorders>
          </w:tcPr>
          <w:p w:rsidR="005B3863" w:rsidRPr="00376AC1" w:rsidRDefault="005B3863" w:rsidP="00707B99">
            <w:pPr>
              <w:spacing w:line="240" w:lineRule="auto"/>
            </w:pPr>
            <w:r w:rsidRPr="00376AC1">
              <w:t>QUED6</w:t>
            </w:r>
          </w:p>
        </w:tc>
        <w:tc>
          <w:tcPr>
            <w:tcW w:w="1686" w:type="dxa"/>
            <w:gridSpan w:val="6"/>
            <w:tcBorders>
              <w:top w:val="single" w:sz="4" w:space="0" w:color="auto"/>
            </w:tcBorders>
          </w:tcPr>
          <w:p w:rsidR="005B3863" w:rsidRPr="00707B99" w:rsidRDefault="005B3863" w:rsidP="00113F72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78" w:type="dxa"/>
            <w:gridSpan w:val="3"/>
            <w:tcBorders>
              <w:top w:val="single" w:sz="4" w:space="0" w:color="auto"/>
            </w:tcBorders>
          </w:tcPr>
          <w:p w:rsidR="005B3863" w:rsidRPr="00707B99" w:rsidRDefault="005B3863" w:rsidP="00113F72">
            <w:pPr>
              <w:spacing w:line="240" w:lineRule="auto"/>
              <w:rPr>
                <w:b/>
              </w:rPr>
            </w:pPr>
            <w:r>
              <w:t>206492</w:t>
            </w:r>
          </w:p>
        </w:tc>
      </w:tr>
      <w:tr w:rsidR="005B3863" w:rsidRPr="00707B99" w:rsidTr="00707B99">
        <w:trPr>
          <w:trHeight w:val="218"/>
        </w:trPr>
        <w:tc>
          <w:tcPr>
            <w:tcW w:w="10066" w:type="dxa"/>
            <w:gridSpan w:val="18"/>
            <w:tcBorders>
              <w:left w:val="nil"/>
              <w:right w:val="nil"/>
            </w:tcBorders>
          </w:tcPr>
          <w:p w:rsidR="005B3863" w:rsidRPr="00707B99" w:rsidRDefault="005B3863" w:rsidP="00707B99">
            <w:pPr>
              <w:tabs>
                <w:tab w:val="left" w:pos="4119"/>
              </w:tabs>
              <w:spacing w:line="240" w:lineRule="auto"/>
              <w:rPr>
                <w:b/>
              </w:rPr>
            </w:pPr>
            <w:r w:rsidRPr="00707B99">
              <w:rPr>
                <w:b/>
              </w:rPr>
              <w:tab/>
            </w:r>
          </w:p>
        </w:tc>
      </w:tr>
      <w:tr w:rsidR="005B3863" w:rsidRPr="00707B99" w:rsidTr="00707B99">
        <w:trPr>
          <w:trHeight w:val="218"/>
        </w:trPr>
        <w:tc>
          <w:tcPr>
            <w:tcW w:w="10066" w:type="dxa"/>
            <w:gridSpan w:val="18"/>
            <w:shd w:val="clear" w:color="auto" w:fill="B8CCE4"/>
          </w:tcPr>
          <w:p w:rsidR="005B3863" w:rsidRPr="00707B99" w:rsidRDefault="005B3863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5B3863" w:rsidRPr="00707B99" w:rsidTr="00235901">
        <w:trPr>
          <w:trHeight w:val="218"/>
        </w:trPr>
        <w:tc>
          <w:tcPr>
            <w:tcW w:w="3257" w:type="dxa"/>
            <w:gridSpan w:val="3"/>
          </w:tcPr>
          <w:p w:rsidR="005B3863" w:rsidRPr="00707B99" w:rsidRDefault="005B3863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Norme/Procedure:</w:t>
            </w:r>
          </w:p>
        </w:tc>
        <w:tc>
          <w:tcPr>
            <w:tcW w:w="6809" w:type="dxa"/>
            <w:gridSpan w:val="15"/>
          </w:tcPr>
          <w:p w:rsidR="005B3863" w:rsidRPr="00707B99" w:rsidRDefault="005B3863" w:rsidP="00707B99">
            <w:pPr>
              <w:spacing w:line="240" w:lineRule="auto"/>
            </w:pPr>
            <w:r>
              <w:t>CEI 62-13</w:t>
            </w:r>
          </w:p>
        </w:tc>
      </w:tr>
      <w:tr w:rsidR="005B3863" w:rsidRPr="00707B99" w:rsidTr="00707B99">
        <w:trPr>
          <w:trHeight w:val="218"/>
        </w:trPr>
        <w:tc>
          <w:tcPr>
            <w:tcW w:w="10066" w:type="dxa"/>
            <w:gridSpan w:val="18"/>
            <w:tcBorders>
              <w:left w:val="nil"/>
              <w:right w:val="nil"/>
            </w:tcBorders>
          </w:tcPr>
          <w:p w:rsidR="005B3863" w:rsidRPr="00707B99" w:rsidRDefault="005B3863" w:rsidP="00707B99">
            <w:pPr>
              <w:tabs>
                <w:tab w:val="left" w:pos="7181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:rsidTr="00707B99">
        <w:trPr>
          <w:trHeight w:val="218"/>
        </w:trPr>
        <w:tc>
          <w:tcPr>
            <w:tcW w:w="10066" w:type="dxa"/>
            <w:gridSpan w:val="18"/>
            <w:shd w:val="clear" w:color="auto" w:fill="B8CCE4"/>
          </w:tcPr>
          <w:p w:rsidR="005B3863" w:rsidRPr="00707B99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 w:rsidRPr="00707B99">
              <w:rPr>
                <w:b/>
                <w:sz w:val="24"/>
                <w:szCs w:val="24"/>
              </w:rPr>
              <w:tab/>
            </w:r>
          </w:p>
        </w:tc>
      </w:tr>
      <w:tr w:rsidR="005B3863" w:rsidRPr="00707B99" w:rsidTr="009B3A87">
        <w:trPr>
          <w:trHeight w:val="218"/>
        </w:trPr>
        <w:tc>
          <w:tcPr>
            <w:tcW w:w="7614" w:type="dxa"/>
            <w:gridSpan w:val="12"/>
            <w:tcBorders>
              <w:bottom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rPr>
                <w:b/>
              </w:rPr>
            </w:pPr>
          </w:p>
        </w:tc>
        <w:tc>
          <w:tcPr>
            <w:tcW w:w="814" w:type="dxa"/>
            <w:gridSpan w:val="4"/>
            <w:tcBorders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823" w:type="dxa"/>
            <w:tcBorders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B3863" w:rsidRPr="00707B99" w:rsidTr="009B3A87">
        <w:trPr>
          <w:trHeight w:val="218"/>
        </w:trPr>
        <w:tc>
          <w:tcPr>
            <w:tcW w:w="761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9C2896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cavo multifunzionale/piastre</w:t>
            </w:r>
          </w:p>
        </w:tc>
        <w:tc>
          <w:tcPr>
            <w:tcW w:w="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B3A87" w:rsidRPr="00707B99" w:rsidTr="009B3A87">
        <w:trPr>
          <w:trHeight w:val="218"/>
        </w:trPr>
        <w:tc>
          <w:tcPr>
            <w:tcW w:w="10066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B3A87" w:rsidRDefault="009B3A87" w:rsidP="00D4174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:rsidTr="009B3A87">
        <w:trPr>
          <w:trHeight w:val="218"/>
        </w:trPr>
        <w:tc>
          <w:tcPr>
            <w:tcW w:w="1006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5B3863" w:rsidRPr="00D41740" w:rsidRDefault="005B3863" w:rsidP="00D4174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b/>
                <w:sz w:val="24"/>
                <w:szCs w:val="24"/>
              </w:rPr>
              <w:t xml:space="preserve">CONTROLLO LIVELLI SCARICA </w:t>
            </w:r>
            <w:r w:rsidRPr="00D41740">
              <w:rPr>
                <w:sz w:val="16"/>
                <w:szCs w:val="16"/>
              </w:rPr>
              <w:t>(</w:t>
            </w:r>
            <w:r w:rsidRPr="00D41740">
              <w:rPr>
                <w:rFonts w:ascii="Arial" w:hAnsi="Arial" w:cs="Arial"/>
                <w:sz w:val="16"/>
                <w:szCs w:val="16"/>
              </w:rPr>
              <w:t>non deve differire del ± 3J o ±15%, quale dei due valori è maggiore)</w:t>
            </w:r>
          </w:p>
        </w:tc>
      </w:tr>
      <w:tr w:rsidR="005B3863" w:rsidRPr="00707B99" w:rsidTr="009B3A87">
        <w:trPr>
          <w:trHeight w:val="218"/>
        </w:trPr>
        <w:tc>
          <w:tcPr>
            <w:tcW w:w="24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VALORE IMPOSTATO (J)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VALORE MISURATO (J)</w:t>
            </w:r>
          </w:p>
        </w:tc>
        <w:tc>
          <w:tcPr>
            <w:tcW w:w="660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D41740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  <w:tc>
          <w:tcPr>
            <w:tcW w:w="1210" w:type="dxa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D41740" w:rsidRDefault="005B3863" w:rsidP="00A2625D">
            <w:pPr>
              <w:spacing w:line="240" w:lineRule="auto"/>
              <w:jc w:val="center"/>
              <w:rPr>
                <w:b/>
              </w:rPr>
            </w:pPr>
            <w:r w:rsidRPr="00D41740">
              <w:rPr>
                <w:b/>
              </w:rPr>
              <w:t>ERRORE %</w:t>
            </w:r>
          </w:p>
        </w:tc>
        <w:tc>
          <w:tcPr>
            <w:tcW w:w="1210" w:type="dxa"/>
            <w:gridSpan w:val="5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D41740" w:rsidRDefault="005B3863" w:rsidP="00A2625D">
            <w:pPr>
              <w:spacing w:line="240" w:lineRule="auto"/>
              <w:jc w:val="center"/>
              <w:rPr>
                <w:b/>
              </w:rPr>
            </w:pPr>
            <w:r w:rsidRPr="00D41740">
              <w:rPr>
                <w:b/>
              </w:rPr>
              <w:t>ERRORE J</w:t>
            </w:r>
          </w:p>
        </w:tc>
        <w:tc>
          <w:tcPr>
            <w:tcW w:w="2224" w:type="dxa"/>
            <w:gridSpan w:val="5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4156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TEMPO DI CARICA (S)</w:t>
            </w:r>
          </w:p>
        </w:tc>
      </w:tr>
      <w:bookmarkStart w:id="16" w:name="VID1"/>
      <w:tr w:rsidR="005B3863" w:rsidRPr="00707B99" w:rsidTr="006D0152">
        <w:trPr>
          <w:trHeight w:val="218"/>
        </w:trPr>
        <w:tc>
          <w:tcPr>
            <w:tcW w:w="2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B3863" w:rsidRPr="00707B99" w:rsidRDefault="001F4D67" w:rsidP="00023FF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VID1"/>
                  <w:enabled/>
                  <w:calcOnExit/>
                  <w:textInput>
                    <w:type w:val="number"/>
                    <w:default w:val="50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50</w:t>
            </w:r>
            <w:r>
              <w:rPr>
                <w:b/>
              </w:rPr>
              <w:fldChar w:fldCharType="end"/>
            </w:r>
            <w:bookmarkEnd w:id="16"/>
          </w:p>
        </w:tc>
        <w:bookmarkStart w:id="17" w:name="VMD1"/>
        <w:tc>
          <w:tcPr>
            <w:tcW w:w="2310" w:type="dxa"/>
            <w:gridSpan w:val="3"/>
            <w:vAlign w:val="center"/>
          </w:tcPr>
          <w:p w:rsidR="005B3863" w:rsidRPr="00D41740" w:rsidRDefault="001F4D67" w:rsidP="005803C2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VMD1"/>
                  <w:enabled/>
                  <w:calcOnExit/>
                  <w:textInput>
                    <w:type w:val="number"/>
                    <w:format w:val="0,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17"/>
          </w:p>
        </w:tc>
        <w:tc>
          <w:tcPr>
            <w:tcW w:w="660" w:type="dxa"/>
            <w:gridSpan w:val="2"/>
            <w:vAlign w:val="center"/>
          </w:tcPr>
          <w:p w:rsidR="005B3863" w:rsidRPr="00D41740" w:rsidRDefault="005B3863" w:rsidP="005803C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bookmarkStart w:id="18" w:name="Testo37"/>
        <w:tc>
          <w:tcPr>
            <w:tcW w:w="1210" w:type="dxa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Testo37"/>
                  <w:enabled w:val="0"/>
                  <w:calcOnExit/>
                  <w:textInput>
                    <w:type w:val="calculated"/>
                    <w:default w:val="=(VMD1-VID1)/VID1"/>
                    <w:format w:val="0,0%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=(VMD1-VID1)/VID1 </w:instrText>
            </w:r>
            <w:r>
              <w:fldChar w:fldCharType="separate"/>
            </w:r>
            <w:r>
              <w:rPr>
                <w:noProof/>
              </w:rPr>
              <w:instrText>-1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-100,0%</w:t>
            </w:r>
            <w:r>
              <w:fldChar w:fldCharType="end"/>
            </w:r>
            <w:bookmarkEnd w:id="18"/>
          </w:p>
        </w:tc>
        <w:bookmarkStart w:id="19" w:name="Testo38"/>
        <w:tc>
          <w:tcPr>
            <w:tcW w:w="1210" w:type="dxa"/>
            <w:gridSpan w:val="5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Testo38"/>
                  <w:enabled w:val="0"/>
                  <w:calcOnExit/>
                  <w:textInput>
                    <w:type w:val="calculated"/>
                    <w:default w:val="=(VMD1-VID1)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=(VMD1-VID1) </w:instrText>
            </w:r>
            <w:r>
              <w:fldChar w:fldCharType="separate"/>
            </w:r>
            <w:r>
              <w:rPr>
                <w:noProof/>
              </w:rPr>
              <w:instrText>-50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-50,0</w:t>
            </w:r>
            <w:r>
              <w:fldChar w:fldCharType="end"/>
            </w:r>
            <w:bookmarkEnd w:id="19"/>
          </w:p>
        </w:tc>
        <w:tc>
          <w:tcPr>
            <w:tcW w:w="2224" w:type="dxa"/>
            <w:gridSpan w:val="5"/>
            <w:vAlign w:val="center"/>
          </w:tcPr>
          <w:p w:rsidR="005B3863" w:rsidRPr="00D41740" w:rsidRDefault="005B3863" w:rsidP="00C41567">
            <w:pPr>
              <w:spacing w:line="240" w:lineRule="auto"/>
              <w:jc w:val="center"/>
              <w:rPr>
                <w:i/>
              </w:rPr>
            </w:pPr>
            <w:r w:rsidRPr="00D41740">
              <w:rPr>
                <w:i/>
              </w:rPr>
              <w:fldChar w:fldCharType="begin">
                <w:ffData>
                  <w:name w:val="Testo17"/>
                  <w:enabled/>
                  <w:calcOnExit w:val="0"/>
                  <w:textInput/>
                </w:ffData>
              </w:fldChar>
            </w:r>
            <w:r w:rsidRPr="00D41740">
              <w:rPr>
                <w:i/>
              </w:rPr>
              <w:instrText xml:space="preserve"> FORMTEXT </w:instrText>
            </w:r>
            <w:r w:rsidRPr="00D41740">
              <w:rPr>
                <w:i/>
              </w:rPr>
            </w:r>
            <w:r w:rsidRPr="00D41740"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Pr="00D41740">
              <w:rPr>
                <w:i/>
              </w:rPr>
              <w:fldChar w:fldCharType="end"/>
            </w:r>
          </w:p>
        </w:tc>
      </w:tr>
      <w:bookmarkStart w:id="20" w:name="VID2"/>
      <w:tr w:rsidR="005B3863" w:rsidRPr="00707B99" w:rsidTr="006D0152">
        <w:trPr>
          <w:trHeight w:val="218"/>
        </w:trPr>
        <w:tc>
          <w:tcPr>
            <w:tcW w:w="2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B3863" w:rsidRPr="00707B99" w:rsidRDefault="001F4D67" w:rsidP="00023FF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VID2"/>
                  <w:enabled/>
                  <w:calcOnExit/>
                  <w:textInput>
                    <w:type w:val="number"/>
                    <w:default w:val="100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100</w:t>
            </w:r>
            <w:r>
              <w:rPr>
                <w:b/>
              </w:rPr>
              <w:fldChar w:fldCharType="end"/>
            </w:r>
            <w:bookmarkEnd w:id="20"/>
          </w:p>
        </w:tc>
        <w:bookmarkStart w:id="21" w:name="VMD2"/>
        <w:tc>
          <w:tcPr>
            <w:tcW w:w="2310" w:type="dxa"/>
            <w:gridSpan w:val="3"/>
            <w:vAlign w:val="center"/>
          </w:tcPr>
          <w:p w:rsidR="005B3863" w:rsidRPr="00D41740" w:rsidRDefault="001F4D67" w:rsidP="005803C2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VMD2"/>
                  <w:enabled/>
                  <w:calcOnExit/>
                  <w:textInput>
                    <w:type w:val="number"/>
                    <w:format w:val="0,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1"/>
          </w:p>
        </w:tc>
        <w:tc>
          <w:tcPr>
            <w:tcW w:w="660" w:type="dxa"/>
            <w:gridSpan w:val="2"/>
            <w:vAlign w:val="center"/>
          </w:tcPr>
          <w:p w:rsidR="005B3863" w:rsidRPr="00D41740" w:rsidRDefault="005B3863" w:rsidP="00D4174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bookmarkStart w:id="22" w:name="Testo39"/>
        <w:tc>
          <w:tcPr>
            <w:tcW w:w="1210" w:type="dxa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Testo39"/>
                  <w:enabled w:val="0"/>
                  <w:calcOnExit/>
                  <w:textInput>
                    <w:type w:val="calculated"/>
                    <w:default w:val="=(VMD2-VID2)/VID2"/>
                    <w:format w:val="0,0%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=(VMD2-VID2)/VID2 </w:instrText>
            </w:r>
            <w:r>
              <w:fldChar w:fldCharType="separate"/>
            </w:r>
            <w:r>
              <w:rPr>
                <w:noProof/>
              </w:rPr>
              <w:instrText>-1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-100,0%</w:t>
            </w:r>
            <w:r>
              <w:fldChar w:fldCharType="end"/>
            </w:r>
            <w:bookmarkEnd w:id="22"/>
          </w:p>
        </w:tc>
        <w:bookmarkStart w:id="23" w:name="Testo40"/>
        <w:tc>
          <w:tcPr>
            <w:tcW w:w="1210" w:type="dxa"/>
            <w:gridSpan w:val="5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Testo40"/>
                  <w:enabled w:val="0"/>
                  <w:calcOnExit/>
                  <w:textInput>
                    <w:type w:val="calculated"/>
                    <w:default w:val="=(VMD2-VID2)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=(VMD2-VID2) </w:instrText>
            </w:r>
            <w:r>
              <w:fldChar w:fldCharType="separate"/>
            </w:r>
            <w:r>
              <w:rPr>
                <w:noProof/>
              </w:rPr>
              <w:instrText>-100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-100,0</w:t>
            </w:r>
            <w:r>
              <w:fldChar w:fldCharType="end"/>
            </w:r>
            <w:bookmarkEnd w:id="23"/>
          </w:p>
        </w:tc>
        <w:tc>
          <w:tcPr>
            <w:tcW w:w="2224" w:type="dxa"/>
            <w:gridSpan w:val="5"/>
            <w:vAlign w:val="center"/>
          </w:tcPr>
          <w:p w:rsidR="005B3863" w:rsidRPr="00D41740" w:rsidRDefault="005B3863" w:rsidP="00C41567">
            <w:pPr>
              <w:spacing w:line="240" w:lineRule="auto"/>
              <w:jc w:val="center"/>
              <w:rPr>
                <w:i/>
              </w:rPr>
            </w:pPr>
            <w:r w:rsidRPr="00D41740">
              <w:rPr>
                <w:i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1740">
              <w:rPr>
                <w:i/>
              </w:rPr>
              <w:instrText xml:space="preserve"> FORMTEXT </w:instrText>
            </w:r>
            <w:r w:rsidRPr="00D41740">
              <w:rPr>
                <w:i/>
              </w:rPr>
            </w:r>
            <w:r w:rsidRPr="00D41740"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Pr="00D41740">
              <w:rPr>
                <w:i/>
              </w:rPr>
              <w:fldChar w:fldCharType="end"/>
            </w:r>
          </w:p>
        </w:tc>
      </w:tr>
      <w:bookmarkStart w:id="24" w:name="VID3"/>
      <w:tr w:rsidR="005B3863" w:rsidRPr="00707B99" w:rsidTr="006D0152">
        <w:trPr>
          <w:trHeight w:val="218"/>
        </w:trPr>
        <w:tc>
          <w:tcPr>
            <w:tcW w:w="2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B3863" w:rsidRPr="00707B99" w:rsidRDefault="001F4D67" w:rsidP="00023FF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VID3"/>
                  <w:enabled/>
                  <w:calcOnExit/>
                  <w:textInput>
                    <w:type w:val="number"/>
                    <w:default w:val="150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150</w:t>
            </w:r>
            <w:r>
              <w:rPr>
                <w:b/>
              </w:rPr>
              <w:fldChar w:fldCharType="end"/>
            </w:r>
            <w:bookmarkEnd w:id="24"/>
          </w:p>
        </w:tc>
        <w:bookmarkStart w:id="25" w:name="VMD3"/>
        <w:tc>
          <w:tcPr>
            <w:tcW w:w="2310" w:type="dxa"/>
            <w:gridSpan w:val="3"/>
            <w:vAlign w:val="center"/>
          </w:tcPr>
          <w:p w:rsidR="005B3863" w:rsidRPr="00D41740" w:rsidRDefault="001F4D67" w:rsidP="005803C2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VMD3"/>
                  <w:enabled/>
                  <w:calcOnExit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5"/>
          </w:p>
        </w:tc>
        <w:tc>
          <w:tcPr>
            <w:tcW w:w="660" w:type="dxa"/>
            <w:gridSpan w:val="2"/>
            <w:vAlign w:val="center"/>
          </w:tcPr>
          <w:p w:rsidR="005B3863" w:rsidRPr="00D41740" w:rsidRDefault="005B3863" w:rsidP="005803C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0" w:type="dxa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VMD3-VID3)/VID3"/>
                    <w:format w:val="0,0%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=(VMD3-VID3)/VID3 </w:instrText>
            </w:r>
            <w:r>
              <w:fldChar w:fldCharType="separate"/>
            </w:r>
            <w:r>
              <w:rPr>
                <w:noProof/>
              </w:rPr>
              <w:instrText>-1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-100,0%</w:t>
            </w:r>
            <w:r>
              <w:fldChar w:fldCharType="end"/>
            </w:r>
          </w:p>
        </w:tc>
        <w:tc>
          <w:tcPr>
            <w:tcW w:w="1210" w:type="dxa"/>
            <w:gridSpan w:val="5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VMD3-VID3)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=(VMD3-VID3) </w:instrText>
            </w:r>
            <w:r>
              <w:fldChar w:fldCharType="separate"/>
            </w:r>
            <w:r>
              <w:rPr>
                <w:noProof/>
              </w:rPr>
              <w:instrText>-150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-150,0</w:t>
            </w:r>
            <w:r>
              <w:fldChar w:fldCharType="end"/>
            </w:r>
          </w:p>
        </w:tc>
        <w:tc>
          <w:tcPr>
            <w:tcW w:w="2224" w:type="dxa"/>
            <w:gridSpan w:val="5"/>
            <w:vAlign w:val="center"/>
          </w:tcPr>
          <w:p w:rsidR="005B3863" w:rsidRPr="00D41740" w:rsidRDefault="005B3863" w:rsidP="00C41567">
            <w:pPr>
              <w:spacing w:line="240" w:lineRule="auto"/>
              <w:jc w:val="center"/>
              <w:rPr>
                <w:i/>
              </w:rPr>
            </w:pPr>
            <w:r w:rsidRPr="00D41740">
              <w:rPr>
                <w:i/>
              </w:rPr>
              <w:fldChar w:fldCharType="begin">
                <w:ffData>
                  <w:name w:val="Testo19"/>
                  <w:enabled/>
                  <w:calcOnExit w:val="0"/>
                  <w:textInput/>
                </w:ffData>
              </w:fldChar>
            </w:r>
            <w:r w:rsidRPr="00D41740">
              <w:rPr>
                <w:i/>
              </w:rPr>
              <w:instrText xml:space="preserve"> FORMTEXT </w:instrText>
            </w:r>
            <w:r w:rsidRPr="00D41740">
              <w:rPr>
                <w:i/>
              </w:rPr>
            </w:r>
            <w:r w:rsidRPr="00D41740"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Pr="00D41740">
              <w:rPr>
                <w:i/>
              </w:rPr>
              <w:fldChar w:fldCharType="end"/>
            </w:r>
          </w:p>
        </w:tc>
      </w:tr>
      <w:bookmarkStart w:id="26" w:name="VID4"/>
      <w:tr w:rsidR="005B3863" w:rsidRPr="00707B99" w:rsidTr="006D0152">
        <w:trPr>
          <w:trHeight w:val="218"/>
        </w:trPr>
        <w:tc>
          <w:tcPr>
            <w:tcW w:w="2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B3863" w:rsidRPr="00707B99" w:rsidRDefault="001F4D67" w:rsidP="00023FF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VID4"/>
                  <w:enabled/>
                  <w:calcOnExit/>
                  <w:textInput>
                    <w:type w:val="number"/>
                    <w:default w:val="200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200</w:t>
            </w:r>
            <w:r>
              <w:rPr>
                <w:b/>
              </w:rPr>
              <w:fldChar w:fldCharType="end"/>
            </w:r>
            <w:bookmarkEnd w:id="26"/>
          </w:p>
        </w:tc>
        <w:bookmarkStart w:id="27" w:name="VMD4"/>
        <w:tc>
          <w:tcPr>
            <w:tcW w:w="2310" w:type="dxa"/>
            <w:gridSpan w:val="3"/>
            <w:vAlign w:val="center"/>
          </w:tcPr>
          <w:p w:rsidR="005B3863" w:rsidRPr="00D41740" w:rsidRDefault="001F4D67" w:rsidP="005803C2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VMD4"/>
                  <w:enabled/>
                  <w:calcOnExit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7"/>
          </w:p>
        </w:tc>
        <w:tc>
          <w:tcPr>
            <w:tcW w:w="660" w:type="dxa"/>
            <w:gridSpan w:val="2"/>
            <w:vAlign w:val="center"/>
          </w:tcPr>
          <w:p w:rsidR="005B3863" w:rsidRPr="00D41740" w:rsidRDefault="005B3863" w:rsidP="005803C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0" w:type="dxa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VMD4-VID4)/VID4"/>
                    <w:format w:val="0,0%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=(VMD4-VID4)/VID4 </w:instrText>
            </w:r>
            <w:r>
              <w:fldChar w:fldCharType="separate"/>
            </w:r>
            <w:r>
              <w:rPr>
                <w:noProof/>
              </w:rPr>
              <w:instrText>-1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-100,0%</w:t>
            </w:r>
            <w:r>
              <w:fldChar w:fldCharType="end"/>
            </w:r>
          </w:p>
        </w:tc>
        <w:tc>
          <w:tcPr>
            <w:tcW w:w="1210" w:type="dxa"/>
            <w:gridSpan w:val="5"/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VMD4-VID4)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=(VMD4-VID4) </w:instrText>
            </w:r>
            <w:r>
              <w:fldChar w:fldCharType="separate"/>
            </w:r>
            <w:r>
              <w:rPr>
                <w:noProof/>
              </w:rPr>
              <w:instrText>-200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-200,0</w:t>
            </w:r>
            <w:r>
              <w:fldChar w:fldCharType="end"/>
            </w:r>
          </w:p>
        </w:tc>
        <w:tc>
          <w:tcPr>
            <w:tcW w:w="2224" w:type="dxa"/>
            <w:gridSpan w:val="5"/>
            <w:vAlign w:val="center"/>
          </w:tcPr>
          <w:p w:rsidR="005B3863" w:rsidRPr="00D41740" w:rsidRDefault="005B3863" w:rsidP="00C41567">
            <w:pPr>
              <w:spacing w:line="240" w:lineRule="auto"/>
              <w:jc w:val="center"/>
              <w:rPr>
                <w:i/>
              </w:rPr>
            </w:pPr>
            <w:r w:rsidRPr="00D41740">
              <w:rPr>
                <w:i/>
              </w:rPr>
              <w:fldChar w:fldCharType="begin">
                <w:ffData>
                  <w:name w:val="Testo25"/>
                  <w:enabled/>
                  <w:calcOnExit w:val="0"/>
                  <w:textInput/>
                </w:ffData>
              </w:fldChar>
            </w:r>
            <w:r w:rsidRPr="00D41740">
              <w:rPr>
                <w:i/>
              </w:rPr>
              <w:instrText xml:space="preserve"> FORMTEXT </w:instrText>
            </w:r>
            <w:r w:rsidRPr="00D41740">
              <w:rPr>
                <w:i/>
              </w:rPr>
            </w:r>
            <w:r w:rsidRPr="00D41740"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Pr="00D41740">
              <w:rPr>
                <w:i/>
              </w:rPr>
              <w:fldChar w:fldCharType="end"/>
            </w:r>
          </w:p>
        </w:tc>
      </w:tr>
      <w:bookmarkStart w:id="28" w:name="VID5"/>
      <w:tr w:rsidR="005B3863" w:rsidRPr="00707B99" w:rsidTr="006D0152">
        <w:trPr>
          <w:trHeight w:val="218"/>
        </w:trPr>
        <w:tc>
          <w:tcPr>
            <w:tcW w:w="2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B3863" w:rsidRDefault="001F4D67" w:rsidP="00023FF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VID5"/>
                  <w:enabled/>
                  <w:calcOnExit/>
                  <w:textInput>
                    <w:type w:val="number"/>
                    <w:default w:val="300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300</w:t>
            </w:r>
            <w:r>
              <w:rPr>
                <w:b/>
              </w:rPr>
              <w:fldChar w:fldCharType="end"/>
            </w:r>
            <w:bookmarkEnd w:id="28"/>
          </w:p>
        </w:tc>
        <w:bookmarkStart w:id="29" w:name="VMD5"/>
        <w:tc>
          <w:tcPr>
            <w:tcW w:w="2310" w:type="dxa"/>
            <w:gridSpan w:val="3"/>
            <w:tcBorders>
              <w:bottom w:val="single" w:sz="4" w:space="0" w:color="auto"/>
            </w:tcBorders>
            <w:vAlign w:val="center"/>
          </w:tcPr>
          <w:p w:rsidR="005B3863" w:rsidRPr="00D41740" w:rsidRDefault="001F4D67" w:rsidP="005803C2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VMD5"/>
                  <w:enabled/>
                  <w:calcOnExit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9"/>
          </w:p>
        </w:tc>
        <w:tc>
          <w:tcPr>
            <w:tcW w:w="660" w:type="dxa"/>
            <w:gridSpan w:val="2"/>
            <w:tcBorders>
              <w:bottom w:val="single" w:sz="4" w:space="0" w:color="auto"/>
            </w:tcBorders>
            <w:vAlign w:val="center"/>
          </w:tcPr>
          <w:p w:rsidR="005B3863" w:rsidRPr="00D41740" w:rsidRDefault="005B3863" w:rsidP="005803C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VMD5-VID5)/VID5"/>
                    <w:format w:val="0,0%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=(VMD5-VID5)/VID5 </w:instrText>
            </w:r>
            <w:r>
              <w:fldChar w:fldCharType="separate"/>
            </w:r>
            <w:r>
              <w:rPr>
                <w:noProof/>
              </w:rPr>
              <w:instrText>-1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-100,0%</w:t>
            </w:r>
            <w:r>
              <w:fldChar w:fldCharType="end"/>
            </w:r>
          </w:p>
        </w:tc>
        <w:tc>
          <w:tcPr>
            <w:tcW w:w="1210" w:type="dxa"/>
            <w:gridSpan w:val="5"/>
            <w:tcBorders>
              <w:bottom w:val="single" w:sz="4" w:space="0" w:color="auto"/>
            </w:tcBorders>
            <w:vAlign w:val="center"/>
          </w:tcPr>
          <w:p w:rsidR="005B3863" w:rsidRPr="006D0152" w:rsidRDefault="001F4D67" w:rsidP="00A2625D">
            <w:pPr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VMD5-VID5)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=(VMD5-VID5) </w:instrText>
            </w:r>
            <w:r>
              <w:fldChar w:fldCharType="separate"/>
            </w:r>
            <w:r>
              <w:rPr>
                <w:noProof/>
              </w:rPr>
              <w:instrText>-300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-300,0</w:t>
            </w:r>
            <w:r>
              <w:fldChar w:fldCharType="end"/>
            </w:r>
          </w:p>
        </w:tc>
        <w:tc>
          <w:tcPr>
            <w:tcW w:w="2224" w:type="dxa"/>
            <w:gridSpan w:val="5"/>
            <w:tcBorders>
              <w:bottom w:val="single" w:sz="4" w:space="0" w:color="auto"/>
            </w:tcBorders>
            <w:vAlign w:val="center"/>
          </w:tcPr>
          <w:p w:rsidR="005B3863" w:rsidRPr="00D41740" w:rsidRDefault="005B3863" w:rsidP="00C41567">
            <w:pPr>
              <w:spacing w:line="240" w:lineRule="auto"/>
              <w:jc w:val="center"/>
              <w:rPr>
                <w:i/>
              </w:rPr>
            </w:pPr>
            <w:r w:rsidRPr="00D41740">
              <w:rPr>
                <w:i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1740">
              <w:rPr>
                <w:i/>
              </w:rPr>
              <w:instrText xml:space="preserve"> FORMTEXT </w:instrText>
            </w:r>
            <w:r w:rsidRPr="00D41740">
              <w:rPr>
                <w:i/>
              </w:rPr>
            </w:r>
            <w:r w:rsidRPr="00D41740"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Pr="00D41740">
              <w:rPr>
                <w:i/>
              </w:rPr>
              <w:fldChar w:fldCharType="end"/>
            </w:r>
          </w:p>
        </w:tc>
      </w:tr>
      <w:tr w:rsidR="005B3863" w:rsidRPr="00707B99" w:rsidTr="002A45BC">
        <w:trPr>
          <w:trHeight w:val="218"/>
        </w:trPr>
        <w:tc>
          <w:tcPr>
            <w:tcW w:w="10066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B3863" w:rsidRPr="00707B99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707B99" w:rsidTr="002A45BC">
        <w:trPr>
          <w:trHeight w:val="218"/>
        </w:trPr>
        <w:tc>
          <w:tcPr>
            <w:tcW w:w="1006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5B3863" w:rsidRPr="00707B99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FUNZIONALITA’ ALLARMI</w:t>
            </w:r>
          </w:p>
        </w:tc>
      </w:tr>
      <w:tr w:rsidR="005B3863" w:rsidRPr="00707B99" w:rsidTr="000B39EE">
        <w:trPr>
          <w:trHeight w:val="218"/>
        </w:trPr>
        <w:tc>
          <w:tcPr>
            <w:tcW w:w="6742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ALLARME IMPOSTATO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77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178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Tempo (s)</w:t>
            </w:r>
          </w:p>
        </w:tc>
      </w:tr>
      <w:tr w:rsidR="005B3863" w:rsidRPr="00707B99" w:rsidTr="000B39EE">
        <w:trPr>
          <w:trHeight w:val="218"/>
        </w:trPr>
        <w:tc>
          <w:tcPr>
            <w:tcW w:w="674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Cavo non collegato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7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0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5B3863" w:rsidRPr="00707B99" w:rsidTr="000B39EE">
        <w:trPr>
          <w:trHeight w:val="218"/>
        </w:trPr>
        <w:tc>
          <w:tcPr>
            <w:tcW w:w="674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Default="005B3863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Piastre non collegate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7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1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:rsidR="005B3863" w:rsidRDefault="005B3863" w:rsidP="000B39EE">
      <w:pPr>
        <w:spacing w:line="240" w:lineRule="auto"/>
      </w:pPr>
    </w:p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12"/>
        <w:gridCol w:w="5500"/>
        <w:gridCol w:w="3654"/>
      </w:tblGrid>
      <w:tr w:rsidR="005B3863" w:rsidRPr="00707B99" w:rsidTr="00D3565E">
        <w:trPr>
          <w:trHeight w:val="218"/>
        </w:trPr>
        <w:tc>
          <w:tcPr>
            <w:tcW w:w="6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2041C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  <w:r w:rsidR="00147BE4">
              <w:rPr>
                <w:b/>
                <w:sz w:val="24"/>
                <w:szCs w:val="24"/>
              </w:rPr>
              <w:t xml:space="preserve"> DEFIBRILLATORE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863" w:rsidRPr="00235901" w:rsidRDefault="005B3863" w:rsidP="005803C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0512DA">
              <w:rPr>
                <w:b/>
                <w:sz w:val="24"/>
                <w:szCs w:val="24"/>
              </w:rPr>
            </w:r>
            <w:r w:rsidR="000512DA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5B3863" w:rsidRPr="00707B99" w:rsidTr="005803C2">
        <w:trPr>
          <w:trHeight w:val="218"/>
        </w:trPr>
        <w:tc>
          <w:tcPr>
            <w:tcW w:w="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ED2B74" w:rsidRDefault="005B3863" w:rsidP="002A45BC">
            <w:pPr>
              <w:tabs>
                <w:tab w:val="left" w:pos="4950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1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B3863" w:rsidRPr="00ED2B74" w:rsidRDefault="005B3863" w:rsidP="00113F72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:rsidR="005B3863" w:rsidRPr="00EC2F07" w:rsidRDefault="005B3863"/>
    <w:p w:rsidR="005B3863" w:rsidRDefault="005B3863">
      <w:r>
        <w:br w:type="page"/>
      </w:r>
    </w:p>
    <w:p w:rsidR="005B3863" w:rsidRDefault="005B3863"/>
    <w:p w:rsidR="005B3863" w:rsidRDefault="005B3863"/>
    <w:tbl>
      <w:tblPr>
        <w:tblW w:w="1015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689"/>
        <w:gridCol w:w="430"/>
        <w:gridCol w:w="1260"/>
        <w:gridCol w:w="1690"/>
        <w:gridCol w:w="1690"/>
        <w:gridCol w:w="854"/>
        <w:gridCol w:w="845"/>
        <w:gridCol w:w="845"/>
        <w:gridCol w:w="763"/>
        <w:gridCol w:w="86"/>
      </w:tblGrid>
      <w:tr w:rsidR="00147BE4" w:rsidRPr="00707B99" w:rsidTr="00147BE4">
        <w:trPr>
          <w:gridAfter w:val="1"/>
          <w:wAfter w:w="86" w:type="dxa"/>
          <w:trHeight w:val="218"/>
        </w:trPr>
        <w:tc>
          <w:tcPr>
            <w:tcW w:w="100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147BE4" w:rsidRPr="002E4E34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2E4E34">
              <w:rPr>
                <w:b/>
                <w:sz w:val="32"/>
                <w:szCs w:val="32"/>
              </w:rPr>
              <w:t xml:space="preserve">VERIFICA </w:t>
            </w:r>
            <w:r>
              <w:rPr>
                <w:b/>
                <w:sz w:val="32"/>
                <w:szCs w:val="32"/>
              </w:rPr>
              <w:t>ELETTROCARDIOGRAFO</w:t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152" w:type="dxa"/>
            <w:gridSpan w:val="10"/>
            <w:tcBorders>
              <w:left w:val="nil"/>
              <w:bottom w:val="nil"/>
              <w:right w:val="nil"/>
            </w:tcBorders>
          </w:tcPr>
          <w:p w:rsidR="005B3863" w:rsidRPr="00707B99" w:rsidRDefault="005B3863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152" w:type="dxa"/>
            <w:gridSpan w:val="10"/>
            <w:tcBorders>
              <w:bottom w:val="single" w:sz="4" w:space="0" w:color="auto"/>
            </w:tcBorders>
            <w:shd w:val="clear" w:color="auto" w:fill="B8CCE4"/>
          </w:tcPr>
          <w:p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3863" w:rsidRPr="000A63A4" w:rsidRDefault="005B3863" w:rsidP="00CE4FCC">
            <w:pPr>
              <w:spacing w:line="240" w:lineRule="auto"/>
            </w:pPr>
            <w:r w:rsidRPr="000A63A4">
              <w:t>FLUKE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3863" w:rsidRPr="000A63A4" w:rsidRDefault="005B3863" w:rsidP="00CE4FCC">
            <w:pPr>
              <w:spacing w:line="240" w:lineRule="auto"/>
            </w:pPr>
            <w:r w:rsidRPr="000A63A4">
              <w:t>PS420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3863" w:rsidRPr="000A63A4" w:rsidRDefault="005B3863" w:rsidP="00CE4FCC">
            <w:pPr>
              <w:spacing w:line="240" w:lineRule="auto"/>
            </w:pPr>
            <w:r w:rsidRPr="000A63A4">
              <w:t>1624026</w:t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152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B3863" w:rsidRPr="00707B99" w:rsidRDefault="005B3863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152" w:type="dxa"/>
            <w:gridSpan w:val="10"/>
            <w:shd w:val="clear" w:color="auto" w:fill="B8CCE4"/>
          </w:tcPr>
          <w:p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2119" w:type="dxa"/>
            <w:gridSpan w:val="2"/>
            <w:tcBorders>
              <w:bottom w:val="single" w:sz="4" w:space="0" w:color="000000"/>
            </w:tcBorders>
          </w:tcPr>
          <w:p w:rsidR="005B3863" w:rsidRPr="00707B99" w:rsidRDefault="005B3863" w:rsidP="00CE4FCC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Norme/Procedure:</w:t>
            </w:r>
          </w:p>
        </w:tc>
        <w:tc>
          <w:tcPr>
            <w:tcW w:w="8033" w:type="dxa"/>
            <w:gridSpan w:val="8"/>
            <w:tcBorders>
              <w:bottom w:val="single" w:sz="4" w:space="0" w:color="000000"/>
            </w:tcBorders>
          </w:tcPr>
          <w:p w:rsidR="005B3863" w:rsidRPr="00707B99" w:rsidRDefault="005B3863" w:rsidP="00CE4FCC">
            <w:pPr>
              <w:spacing w:line="240" w:lineRule="auto"/>
            </w:pPr>
            <w:r>
              <w:t>CEI 62-76/AMS-MOD-PROVECG1</w:t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152" w:type="dxa"/>
            <w:gridSpan w:val="10"/>
            <w:tcBorders>
              <w:left w:val="nil"/>
              <w:bottom w:val="nil"/>
              <w:right w:val="nil"/>
            </w:tcBorders>
          </w:tcPr>
          <w:p w:rsidR="005B3863" w:rsidRPr="00707B99" w:rsidRDefault="005B3863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152" w:type="dxa"/>
            <w:gridSpan w:val="10"/>
            <w:tcBorders>
              <w:bottom w:val="single" w:sz="4" w:space="0" w:color="000000"/>
            </w:tcBorders>
            <w:shd w:val="clear" w:color="auto" w:fill="B8CCE4"/>
          </w:tcPr>
          <w:p w:rsidR="005B3863" w:rsidRPr="00707B99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>
              <w:rPr>
                <w:b/>
                <w:sz w:val="24"/>
                <w:szCs w:val="24"/>
              </w:rPr>
              <w:t xml:space="preserve"> ELETTROCARDIOGRAFO</w:t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5B3863" w:rsidRPr="00707B99" w:rsidRDefault="005B3863" w:rsidP="00707B99">
            <w:pPr>
              <w:spacing w:line="240" w:lineRule="auto"/>
              <w:rPr>
                <w:b/>
              </w:rPr>
            </w:pPr>
          </w:p>
        </w:tc>
        <w:tc>
          <w:tcPr>
            <w:tcW w:w="845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45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849" w:type="dxa"/>
            <w:gridSpan w:val="2"/>
            <w:tcBorders>
              <w:bottom w:val="single" w:sz="4" w:space="0" w:color="000000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bottom w:val="single" w:sz="4" w:space="0" w:color="000000"/>
            </w:tcBorders>
            <w:vAlign w:val="center"/>
          </w:tcPr>
          <w:p w:rsidR="005B3863" w:rsidRPr="00707B99" w:rsidRDefault="005B3863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cavo paziente</w:t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B3863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filtro muscolare</w:t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:rsidTr="00147BE4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B3863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filtro rete 50Hz</w:t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9" w:type="dxa"/>
            <w:gridSpan w:val="2"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</w:tbl>
    <w:p w:rsidR="005B3863" w:rsidRDefault="005B3863"/>
    <w:p w:rsidR="005B3863" w:rsidRDefault="005B3863"/>
    <w:tbl>
      <w:tblPr>
        <w:tblW w:w="1026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2"/>
        <w:gridCol w:w="754"/>
        <w:gridCol w:w="2436"/>
        <w:gridCol w:w="330"/>
        <w:gridCol w:w="1235"/>
        <w:gridCol w:w="1197"/>
        <w:gridCol w:w="786"/>
        <w:gridCol w:w="1842"/>
      </w:tblGrid>
      <w:tr w:rsidR="005B3863" w:rsidRPr="00707B99" w:rsidTr="00CE4FCC">
        <w:trPr>
          <w:trHeight w:val="215"/>
        </w:trPr>
        <w:tc>
          <w:tcPr>
            <w:tcW w:w="102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5B3863" w:rsidRPr="00707B99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 xml:space="preserve">CONTROLLO </w:t>
            </w:r>
            <w:r>
              <w:rPr>
                <w:b/>
                <w:sz w:val="24"/>
                <w:szCs w:val="24"/>
              </w:rPr>
              <w:t xml:space="preserve">FREQUENZA CARDIACA </w:t>
            </w:r>
            <w:r w:rsidRPr="009B7CE7">
              <w:rPr>
                <w:b/>
              </w:rPr>
              <w:t>(BPM)</w:t>
            </w:r>
          </w:p>
        </w:tc>
      </w:tr>
      <w:tr w:rsidR="005B3863" w:rsidRPr="00707B99" w:rsidTr="00CE4FCC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FREQ IMPOSTATA </w:t>
            </w:r>
          </w:p>
        </w:tc>
        <w:tc>
          <w:tcPr>
            <w:tcW w:w="2436" w:type="dxa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FREQ MISURATA </w:t>
            </w:r>
          </w:p>
        </w:tc>
        <w:tc>
          <w:tcPr>
            <w:tcW w:w="330" w:type="dxa"/>
            <w:vMerge w:val="restart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FREQ IMPOSTATA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FREQ MISURATA</w:t>
            </w:r>
          </w:p>
        </w:tc>
      </w:tr>
      <w:tr w:rsidR="005B3863" w:rsidRPr="00707B99" w:rsidTr="00CE4FCC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bookmarkStart w:id="30" w:name="Testo11"/>
        <w:tc>
          <w:tcPr>
            <w:tcW w:w="24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  <w:bookmarkEnd w:id="30"/>
          </w:p>
        </w:tc>
        <w:tc>
          <w:tcPr>
            <w:tcW w:w="330" w:type="dxa"/>
            <w:vMerge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</w:tr>
      <w:tr w:rsidR="005B3863" w:rsidRPr="00707B99" w:rsidTr="00CE4FCC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24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  <w:tc>
          <w:tcPr>
            <w:tcW w:w="330" w:type="dxa"/>
            <w:vMerge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</w:tr>
      <w:tr w:rsidR="005B3863" w:rsidRPr="00707B99" w:rsidTr="00CE4FCC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24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  <w:tc>
          <w:tcPr>
            <w:tcW w:w="330" w:type="dxa"/>
            <w:vMerge/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240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</w:tr>
      <w:tr w:rsidR="005B3863" w:rsidRPr="00707B99" w:rsidTr="00CE4FCC">
        <w:trPr>
          <w:trHeight w:val="215"/>
        </w:trPr>
        <w:tc>
          <w:tcPr>
            <w:tcW w:w="102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:rsidTr="00CE4FCC">
        <w:trPr>
          <w:trHeight w:val="215"/>
        </w:trPr>
        <w:tc>
          <w:tcPr>
            <w:tcW w:w="102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CONTROLLO AMPIEZZA SEGNALE </w:t>
            </w:r>
            <w:r w:rsidRPr="009B7CE7">
              <w:rPr>
                <w:b/>
              </w:rPr>
              <w:t>(mV)</w:t>
            </w:r>
          </w:p>
        </w:tc>
      </w:tr>
      <w:tr w:rsidR="005B3863" w:rsidRPr="00707B99" w:rsidTr="00CE4FCC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143B63">
              <w:rPr>
                <w:b/>
              </w:rPr>
              <w:t>AMP IMPOSTATA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AMP MISURATA</w:t>
            </w:r>
          </w:p>
        </w:tc>
        <w:tc>
          <w:tcPr>
            <w:tcW w:w="3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AMP IMPOSTATA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AMP MISURATA</w:t>
            </w:r>
          </w:p>
        </w:tc>
      </w:tr>
      <w:tr w:rsidR="005B3863" w:rsidRPr="00707B99" w:rsidTr="00CE4FCC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0,5</w:t>
            </w:r>
          </w:p>
        </w:tc>
        <w:bookmarkStart w:id="31" w:name="Testo12"/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  <w:bookmarkEnd w:id="31"/>
          </w:p>
        </w:tc>
        <w:tc>
          <w:tcPr>
            <w:tcW w:w="3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1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</w:tr>
      <w:tr w:rsidR="005B3863" w:rsidRPr="00707B99" w:rsidTr="00CE4FCC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1,5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  <w:tc>
          <w:tcPr>
            <w:tcW w:w="3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2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</w:tr>
      <w:tr w:rsidR="005B3863" w:rsidRPr="00707B99" w:rsidTr="00CE4FCC">
        <w:trPr>
          <w:trHeight w:val="215"/>
        </w:trPr>
        <w:tc>
          <w:tcPr>
            <w:tcW w:w="64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:rsidTr="00CE4FCC">
        <w:trPr>
          <w:trHeight w:val="215"/>
        </w:trPr>
        <w:tc>
          <w:tcPr>
            <w:tcW w:w="64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  <w:r w:rsidR="00147BE4">
              <w:rPr>
                <w:b/>
                <w:sz w:val="24"/>
                <w:szCs w:val="24"/>
              </w:rPr>
              <w:t xml:space="preserve"> ELETTROCARDIOGRAFO</w:t>
            </w:r>
          </w:p>
        </w:tc>
        <w:tc>
          <w:tcPr>
            <w:tcW w:w="3825" w:type="dxa"/>
            <w:gridSpan w:val="3"/>
            <w:tcBorders>
              <w:left w:val="single" w:sz="4" w:space="0" w:color="auto"/>
            </w:tcBorders>
          </w:tcPr>
          <w:p w:rsidR="005B3863" w:rsidRPr="00C12416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0512DA">
              <w:rPr>
                <w:b/>
                <w:sz w:val="24"/>
                <w:szCs w:val="24"/>
              </w:rPr>
            </w:r>
            <w:r w:rsidR="000512DA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5B3863" w:rsidRPr="00707B99" w:rsidTr="00CE4FCC">
        <w:trPr>
          <w:trHeight w:val="215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8580" w:type="dxa"/>
            <w:gridSpan w:val="7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13"/>
                  <w:enabled/>
                  <w:calcOnExit w:val="0"/>
                  <w:textInput/>
                </w:ffData>
              </w:fldChar>
            </w:r>
            <w:bookmarkStart w:id="32" w:name="Testo13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32"/>
          </w:p>
        </w:tc>
      </w:tr>
    </w:tbl>
    <w:p w:rsidR="00147BE4" w:rsidRDefault="00147BE4" w:rsidP="00CE4FCC">
      <w:pPr>
        <w:spacing w:line="240" w:lineRule="auto"/>
      </w:pPr>
    </w:p>
    <w:p w:rsidR="005B3863" w:rsidRDefault="00147BE4" w:rsidP="00CE4FCC">
      <w:pPr>
        <w:spacing w:line="240" w:lineRule="auto"/>
      </w:pPr>
      <w:r>
        <w:br w:type="page"/>
      </w:r>
    </w:p>
    <w:tbl>
      <w:tblPr>
        <w:tblW w:w="1010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4"/>
        <w:gridCol w:w="1677"/>
        <w:gridCol w:w="439"/>
        <w:gridCol w:w="394"/>
        <w:gridCol w:w="844"/>
        <w:gridCol w:w="1678"/>
        <w:gridCol w:w="1399"/>
        <w:gridCol w:w="278"/>
        <w:gridCol w:w="797"/>
        <w:gridCol w:w="42"/>
        <w:gridCol w:w="728"/>
        <w:gridCol w:w="82"/>
        <w:gridCol w:w="28"/>
        <w:gridCol w:w="825"/>
        <w:gridCol w:w="821"/>
        <w:gridCol w:w="34"/>
      </w:tblGrid>
      <w:tr w:rsidR="00147BE4" w:rsidRPr="00707B99" w:rsidTr="00147BE4">
        <w:trPr>
          <w:gridAfter w:val="1"/>
          <w:wAfter w:w="34" w:type="dxa"/>
          <w:trHeight w:val="218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147BE4" w:rsidRPr="002E4E34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2E4E34">
              <w:rPr>
                <w:b/>
                <w:sz w:val="32"/>
                <w:szCs w:val="32"/>
              </w:rPr>
              <w:lastRenderedPageBreak/>
              <w:t xml:space="preserve">VERIFICA </w:t>
            </w:r>
            <w:r>
              <w:rPr>
                <w:b/>
                <w:sz w:val="32"/>
                <w:szCs w:val="32"/>
              </w:rPr>
              <w:t>SATURIMETRO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tcBorders>
              <w:left w:val="nil"/>
              <w:bottom w:val="nil"/>
              <w:right w:val="nil"/>
            </w:tcBorders>
          </w:tcPr>
          <w:p w:rsidR="00147BE4" w:rsidRPr="00707B99" w:rsidRDefault="00147BE4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tcBorders>
              <w:bottom w:val="single" w:sz="4" w:space="0" w:color="auto"/>
            </w:tcBorders>
            <w:shd w:val="clear" w:color="auto" w:fill="B8CCE4"/>
          </w:tcPr>
          <w:p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7BE4" w:rsidRPr="00F25110" w:rsidRDefault="00147BE4" w:rsidP="00CE4FCC">
            <w:pPr>
              <w:spacing w:line="240" w:lineRule="auto"/>
            </w:pPr>
            <w:r w:rsidRPr="00F25110">
              <w:t>FLUKE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7BE4" w:rsidRPr="00F25110" w:rsidRDefault="00147BE4" w:rsidP="00CE4FCC">
            <w:pPr>
              <w:spacing w:line="240" w:lineRule="auto"/>
            </w:pPr>
            <w:r w:rsidRPr="00F25110">
              <w:t>INDEX 2</w:t>
            </w:r>
          </w:p>
        </w:tc>
        <w:tc>
          <w:tcPr>
            <w:tcW w:w="16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7BE4" w:rsidRPr="00F25110" w:rsidRDefault="00147BE4" w:rsidP="00CE4FCC">
            <w:pPr>
              <w:spacing w:line="240" w:lineRule="auto"/>
            </w:pPr>
            <w:r w:rsidRPr="00F25110">
              <w:t>205586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7BE4" w:rsidRPr="00707B99" w:rsidRDefault="00147BE4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shd w:val="clear" w:color="auto" w:fill="B8CCE4"/>
          </w:tcPr>
          <w:p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116" w:type="dxa"/>
            <w:gridSpan w:val="2"/>
            <w:tcBorders>
              <w:bottom w:val="single" w:sz="4" w:space="0" w:color="000000"/>
            </w:tcBorders>
          </w:tcPr>
          <w:p w:rsidR="00147BE4" w:rsidRPr="00707B99" w:rsidRDefault="00147BE4" w:rsidP="00CE4FCC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Norme/Procedure:</w:t>
            </w:r>
          </w:p>
        </w:tc>
        <w:tc>
          <w:tcPr>
            <w:tcW w:w="7950" w:type="dxa"/>
            <w:gridSpan w:val="13"/>
            <w:tcBorders>
              <w:bottom w:val="single" w:sz="4" w:space="0" w:color="000000"/>
            </w:tcBorders>
          </w:tcPr>
          <w:p w:rsidR="00147BE4" w:rsidRPr="00707B99" w:rsidRDefault="00147BE4" w:rsidP="00CE4FCC">
            <w:pPr>
              <w:spacing w:line="240" w:lineRule="auto"/>
            </w:pPr>
            <w:r w:rsidRPr="00707B99">
              <w:t>UNI EN ISO 80601-2-61:2011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tcBorders>
              <w:left w:val="nil"/>
              <w:bottom w:val="nil"/>
              <w:right w:val="nil"/>
            </w:tcBorders>
          </w:tcPr>
          <w:p w:rsidR="00147BE4" w:rsidRPr="00707B99" w:rsidRDefault="00147BE4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tcBorders>
              <w:bottom w:val="single" w:sz="4" w:space="0" w:color="000000"/>
            </w:tcBorders>
            <w:shd w:val="clear" w:color="auto" w:fill="B8CCE4"/>
          </w:tcPr>
          <w:p w:rsidR="00147BE4" w:rsidRPr="00707B99" w:rsidRDefault="00147BE4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 w:rsidRPr="00707B99">
              <w:rPr>
                <w:b/>
                <w:sz w:val="24"/>
                <w:szCs w:val="24"/>
              </w:rPr>
              <w:tab/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7506" w:type="dxa"/>
            <w:gridSpan w:val="8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7BE4" w:rsidRPr="00707B99" w:rsidRDefault="00147BE4" w:rsidP="00707B99">
            <w:pPr>
              <w:spacing w:line="240" w:lineRule="auto"/>
              <w:rPr>
                <w:b/>
              </w:rPr>
            </w:pPr>
          </w:p>
        </w:tc>
        <w:tc>
          <w:tcPr>
            <w:tcW w:w="852" w:type="dxa"/>
            <w:gridSpan w:val="3"/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53" w:type="dxa"/>
            <w:gridSpan w:val="2"/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855" w:type="dxa"/>
            <w:gridSpan w:val="2"/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7506" w:type="dxa"/>
            <w:gridSpan w:val="8"/>
            <w:tcBorders>
              <w:bottom w:val="single" w:sz="4" w:space="0" w:color="auto"/>
            </w:tcBorders>
            <w:vAlign w:val="center"/>
          </w:tcPr>
          <w:p w:rsidR="00147BE4" w:rsidRPr="00707B99" w:rsidRDefault="00147BE4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 xml:space="preserve">Integrità </w:t>
            </w:r>
            <w:r w:rsidR="0027512B">
              <w:rPr>
                <w:b/>
              </w:rPr>
              <w:t>cavo prolunga/</w:t>
            </w:r>
            <w:r w:rsidRPr="00707B99">
              <w:rPr>
                <w:b/>
              </w:rPr>
              <w:t>sensore</w:t>
            </w:r>
            <w:r w:rsidR="0027512B">
              <w:rPr>
                <w:b/>
              </w:rPr>
              <w:t xml:space="preserve"> Spo2</w:t>
            </w:r>
          </w:p>
        </w:tc>
        <w:bookmarkStart w:id="33" w:name="Controllo7"/>
        <w:tc>
          <w:tcPr>
            <w:tcW w:w="852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33"/>
          </w:p>
        </w:tc>
        <w:bookmarkStart w:id="34" w:name="Controllo8"/>
        <w:tc>
          <w:tcPr>
            <w:tcW w:w="853" w:type="dxa"/>
            <w:gridSpan w:val="2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34"/>
          </w:p>
        </w:tc>
        <w:bookmarkStart w:id="35" w:name="Controllo9"/>
        <w:tc>
          <w:tcPr>
            <w:tcW w:w="855" w:type="dxa"/>
            <w:gridSpan w:val="2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35"/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47BE4" w:rsidRPr="00707B99" w:rsidRDefault="00147BE4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147BE4" w:rsidRPr="00707B99" w:rsidRDefault="00147BE4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LIVELLI D’OSSIGENAZIONE E FREQUENZA CARDIACA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% </w:t>
            </w:r>
            <w:r w:rsidRPr="00707B99">
              <w:rPr>
                <w:b/>
              </w:rPr>
              <w:t>SpO2 impostata</w:t>
            </w:r>
          </w:p>
        </w:tc>
        <w:tc>
          <w:tcPr>
            <w:tcW w:w="2522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% </w:t>
            </w:r>
            <w:r w:rsidRPr="00707B99">
              <w:rPr>
                <w:b/>
              </w:rPr>
              <w:t>SpO2 rilevata</w:t>
            </w:r>
          </w:p>
        </w:tc>
        <w:tc>
          <w:tcPr>
            <w:tcW w:w="2516" w:type="dxa"/>
            <w:gridSpan w:val="4"/>
            <w:tcBorders>
              <w:top w:val="single" w:sz="4" w:space="0" w:color="auto"/>
              <w:bottom w:val="single" w:sz="4" w:space="0" w:color="000000"/>
            </w:tcBorders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HR impostato</w:t>
            </w:r>
          </w:p>
        </w:tc>
        <w:tc>
          <w:tcPr>
            <w:tcW w:w="2518" w:type="dxa"/>
            <w:gridSpan w:val="6"/>
            <w:tcBorders>
              <w:top w:val="single" w:sz="4" w:space="0" w:color="auto"/>
              <w:bottom w:val="single" w:sz="4" w:space="0" w:color="000000"/>
            </w:tcBorders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HR rilevato</w:t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0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tcBorders>
              <w:bottom w:val="single" w:sz="4" w:space="0" w:color="000000"/>
            </w:tcBorders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518" w:type="dxa"/>
            <w:gridSpan w:val="6"/>
            <w:tcBorders>
              <w:bottom w:val="single" w:sz="4" w:space="0" w:color="000000"/>
            </w:tcBorders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bookmarkStart w:id="36" w:name="Testo2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36"/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9</w:t>
            </w:r>
            <w:r>
              <w:rPr>
                <w:b/>
              </w:rPr>
              <w:t>8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1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tcBorders>
              <w:bottom w:val="single" w:sz="4" w:space="0" w:color="000000"/>
            </w:tcBorders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2518" w:type="dxa"/>
            <w:gridSpan w:val="6"/>
            <w:tcBorders>
              <w:bottom w:val="single" w:sz="4" w:space="0" w:color="000000"/>
            </w:tcBorders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9</w:t>
            </w:r>
            <w:r>
              <w:rPr>
                <w:b/>
              </w:rPr>
              <w:t>6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tcBorders>
              <w:bottom w:val="single" w:sz="4" w:space="0" w:color="000000"/>
            </w:tcBorders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7</w:t>
            </w:r>
            <w:r>
              <w:rPr>
                <w:b/>
              </w:rPr>
              <w:t>0</w:t>
            </w:r>
          </w:p>
        </w:tc>
        <w:tc>
          <w:tcPr>
            <w:tcW w:w="2518" w:type="dxa"/>
            <w:gridSpan w:val="6"/>
            <w:tcBorders>
              <w:bottom w:val="single" w:sz="4" w:space="0" w:color="000000"/>
            </w:tcBorders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5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94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3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2518" w:type="dxa"/>
            <w:gridSpan w:val="6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4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92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2518" w:type="dxa"/>
            <w:gridSpan w:val="6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3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5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85</w:t>
            </w:r>
          </w:p>
        </w:tc>
        <w:tc>
          <w:tcPr>
            <w:tcW w:w="2518" w:type="dxa"/>
            <w:gridSpan w:val="6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2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86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6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  <w:tc>
          <w:tcPr>
            <w:tcW w:w="2518" w:type="dxa"/>
            <w:gridSpan w:val="6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1"/>
                  <w:enabled/>
                  <w:calcOnExit w:val="0"/>
                  <w:textInput/>
                </w:ffData>
              </w:fldChar>
            </w:r>
            <w:bookmarkStart w:id="37" w:name="Testo2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37"/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82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7"/>
                  <w:enabled/>
                  <w:calcOnExit w:val="0"/>
                  <w:textInput/>
                </w:ffData>
              </w:fldChar>
            </w:r>
            <w:bookmarkStart w:id="38" w:name="Testo1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38"/>
          </w:p>
        </w:tc>
        <w:tc>
          <w:tcPr>
            <w:tcW w:w="2516" w:type="dxa"/>
            <w:gridSpan w:val="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95</w:t>
            </w:r>
          </w:p>
        </w:tc>
        <w:tc>
          <w:tcPr>
            <w:tcW w:w="2518" w:type="dxa"/>
            <w:gridSpan w:val="6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0"/>
                  <w:enabled/>
                  <w:calcOnExit w:val="0"/>
                  <w:textInput/>
                </w:ffData>
              </w:fldChar>
            </w:r>
            <w:bookmarkStart w:id="39" w:name="Testo20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39"/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2510" w:type="dxa"/>
            <w:gridSpan w:val="3"/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518" w:type="dxa"/>
            <w:gridSpan w:val="6"/>
            <w:vAlign w:val="center"/>
          </w:tcPr>
          <w:p w:rsidR="00147BE4" w:rsidRPr="0040699D" w:rsidRDefault="00147BE4" w:rsidP="00CE4FCC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9"/>
                  <w:enabled/>
                  <w:calcOnExit w:val="0"/>
                  <w:textInput/>
                </w:ffData>
              </w:fldChar>
            </w:r>
            <w:bookmarkStart w:id="40" w:name="Testo19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 w:rsidR="001F4D67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40"/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643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47BE4" w:rsidRPr="00707B99" w:rsidRDefault="00147BE4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64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  <w:r>
              <w:rPr>
                <w:b/>
                <w:sz w:val="24"/>
                <w:szCs w:val="24"/>
              </w:rPr>
              <w:t xml:space="preserve"> SATURIMETRO</w:t>
            </w:r>
          </w:p>
        </w:tc>
        <w:tc>
          <w:tcPr>
            <w:tcW w:w="3635" w:type="dxa"/>
            <w:gridSpan w:val="9"/>
            <w:tcBorders>
              <w:left w:val="single" w:sz="4" w:space="0" w:color="auto"/>
            </w:tcBorders>
          </w:tcPr>
          <w:p w:rsidR="00147BE4" w:rsidRPr="0040699D" w:rsidRDefault="00147BE4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0512DA">
              <w:rPr>
                <w:b/>
                <w:sz w:val="24"/>
                <w:szCs w:val="24"/>
              </w:rPr>
            </w:r>
            <w:r w:rsidR="000512DA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147BE4" w:rsidRPr="00707B99" w:rsidTr="00147BE4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4" w:type="dxa"/>
          <w:trHeight w:val="218"/>
          <w:jc w:val="center"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8389" w:type="dxa"/>
            <w:gridSpan w:val="14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bookmarkStart w:id="41" w:name="Testo28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 w:rsidR="001F4D67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41"/>
          </w:p>
        </w:tc>
      </w:tr>
    </w:tbl>
    <w:p w:rsidR="00147BE4" w:rsidRPr="00EC2F07" w:rsidRDefault="00147BE4" w:rsidP="00EC2F07">
      <w:pPr>
        <w:spacing w:line="240" w:lineRule="auto"/>
        <w:ind w:left="425" w:firstLine="357"/>
      </w:pPr>
    </w:p>
    <w:p w:rsidR="005B3863" w:rsidRPr="00EC2F07" w:rsidRDefault="005B3863" w:rsidP="00CE4FCC">
      <w:pPr>
        <w:spacing w:line="240" w:lineRule="auto"/>
      </w:pPr>
      <w:r>
        <w:br w:type="page"/>
      </w:r>
    </w:p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550"/>
        <w:gridCol w:w="655"/>
        <w:gridCol w:w="445"/>
        <w:gridCol w:w="1233"/>
        <w:gridCol w:w="315"/>
        <w:gridCol w:w="1363"/>
        <w:gridCol w:w="1049"/>
        <w:gridCol w:w="628"/>
        <w:gridCol w:w="158"/>
        <w:gridCol w:w="1194"/>
        <w:gridCol w:w="326"/>
        <w:gridCol w:w="342"/>
        <w:gridCol w:w="668"/>
        <w:gridCol w:w="668"/>
      </w:tblGrid>
      <w:tr w:rsidR="005B3863" w:rsidRPr="00ED2B74" w:rsidTr="005B3863">
        <w:trPr>
          <w:trHeight w:val="215"/>
        </w:trPr>
        <w:tc>
          <w:tcPr>
            <w:tcW w:w="1006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3863" w:rsidRPr="00ED2B74" w:rsidRDefault="005B3863" w:rsidP="00ED2B74">
            <w:pPr>
              <w:tabs>
                <w:tab w:val="left" w:pos="3720"/>
              </w:tabs>
              <w:spacing w:line="240" w:lineRule="auto"/>
            </w:pPr>
            <w:r w:rsidRPr="00ED2B74">
              <w:lastRenderedPageBreak/>
              <w:tab/>
            </w:r>
          </w:p>
        </w:tc>
      </w:tr>
      <w:tr w:rsidR="00147BE4" w:rsidRPr="00707B99" w:rsidTr="00CE4FCC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147BE4" w:rsidRPr="002E4E34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2E4E34">
              <w:rPr>
                <w:b/>
                <w:sz w:val="32"/>
                <w:szCs w:val="32"/>
              </w:rPr>
              <w:t xml:space="preserve">VERIFICA </w:t>
            </w:r>
            <w:r>
              <w:rPr>
                <w:b/>
                <w:sz w:val="32"/>
                <w:szCs w:val="32"/>
              </w:rPr>
              <w:t>NIBP STATICA</w:t>
            </w:r>
          </w:p>
        </w:tc>
      </w:tr>
      <w:tr w:rsidR="005B3863" w:rsidRPr="00ED2B74" w:rsidTr="00CE4FCC">
        <w:trPr>
          <w:trHeight w:val="215"/>
        </w:trPr>
        <w:tc>
          <w:tcPr>
            <w:tcW w:w="10066" w:type="dxa"/>
            <w:gridSpan w:val="15"/>
            <w:tcBorders>
              <w:left w:val="nil"/>
              <w:bottom w:val="nil"/>
              <w:right w:val="nil"/>
            </w:tcBorders>
          </w:tcPr>
          <w:p w:rsidR="005B3863" w:rsidRPr="00ED2B74" w:rsidRDefault="005B3863" w:rsidP="00ED2B74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ED2B74" w:rsidTr="00CE4FCC">
        <w:trPr>
          <w:trHeight w:val="215"/>
        </w:trPr>
        <w:tc>
          <w:tcPr>
            <w:tcW w:w="10066" w:type="dxa"/>
            <w:gridSpan w:val="15"/>
            <w:shd w:val="clear" w:color="auto" w:fill="B8CCE4"/>
          </w:tcPr>
          <w:p w:rsidR="005B3863" w:rsidRPr="00ED2B74" w:rsidRDefault="005B3863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5B3863" w:rsidRPr="00ED2B74" w:rsidTr="00CE4FCC">
        <w:trPr>
          <w:trHeight w:val="215"/>
        </w:trPr>
        <w:tc>
          <w:tcPr>
            <w:tcW w:w="1677" w:type="dxa"/>
            <w:gridSpan w:val="3"/>
          </w:tcPr>
          <w:p w:rsidR="005B3863" w:rsidRPr="00ED2B74" w:rsidRDefault="005B3863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78" w:type="dxa"/>
            <w:gridSpan w:val="2"/>
          </w:tcPr>
          <w:p w:rsidR="005B3863" w:rsidRPr="00ED2B74" w:rsidRDefault="005B3863" w:rsidP="00ED2B74">
            <w:pPr>
              <w:spacing w:line="240" w:lineRule="auto"/>
            </w:pPr>
            <w:r>
              <w:t>FLUKE</w:t>
            </w:r>
          </w:p>
        </w:tc>
        <w:tc>
          <w:tcPr>
            <w:tcW w:w="1678" w:type="dxa"/>
            <w:gridSpan w:val="2"/>
          </w:tcPr>
          <w:p w:rsidR="005B3863" w:rsidRPr="00ED2B74" w:rsidRDefault="005B3863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77" w:type="dxa"/>
            <w:gridSpan w:val="2"/>
          </w:tcPr>
          <w:p w:rsidR="005B3863" w:rsidRPr="00280670" w:rsidRDefault="005B3863" w:rsidP="00ED2B74">
            <w:pPr>
              <w:spacing w:line="240" w:lineRule="auto"/>
            </w:pPr>
            <w:r w:rsidRPr="00280670">
              <w:t>BP PUMP</w:t>
            </w:r>
            <w:r>
              <w:t xml:space="preserve"> </w:t>
            </w:r>
            <w:r w:rsidRPr="00280670">
              <w:t>2</w:t>
            </w:r>
          </w:p>
        </w:tc>
        <w:tc>
          <w:tcPr>
            <w:tcW w:w="1678" w:type="dxa"/>
            <w:gridSpan w:val="3"/>
          </w:tcPr>
          <w:p w:rsidR="005B3863" w:rsidRPr="00ED2B74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78" w:type="dxa"/>
            <w:gridSpan w:val="3"/>
          </w:tcPr>
          <w:p w:rsidR="005B3863" w:rsidRPr="00ED2B74" w:rsidRDefault="005B3863" w:rsidP="00CE4FCC">
            <w:pPr>
              <w:spacing w:line="240" w:lineRule="auto"/>
            </w:pPr>
            <w:r>
              <w:t>212192</w:t>
            </w:r>
          </w:p>
        </w:tc>
      </w:tr>
      <w:tr w:rsidR="005B3863" w:rsidRPr="00ED2B74" w:rsidTr="00CE4FCC">
        <w:trPr>
          <w:trHeight w:val="215"/>
        </w:trPr>
        <w:tc>
          <w:tcPr>
            <w:tcW w:w="10066" w:type="dxa"/>
            <w:gridSpan w:val="15"/>
            <w:tcBorders>
              <w:left w:val="nil"/>
              <w:right w:val="nil"/>
            </w:tcBorders>
          </w:tcPr>
          <w:p w:rsidR="005B3863" w:rsidRPr="00ED2B74" w:rsidRDefault="005B3863" w:rsidP="00ED2B74">
            <w:pPr>
              <w:spacing w:line="240" w:lineRule="auto"/>
              <w:rPr>
                <w:b/>
              </w:rPr>
            </w:pPr>
          </w:p>
        </w:tc>
      </w:tr>
      <w:tr w:rsidR="005B3863" w:rsidRPr="00ED2B74" w:rsidTr="00CE4FCC">
        <w:trPr>
          <w:trHeight w:val="215"/>
        </w:trPr>
        <w:tc>
          <w:tcPr>
            <w:tcW w:w="10066" w:type="dxa"/>
            <w:gridSpan w:val="15"/>
            <w:shd w:val="clear" w:color="auto" w:fill="B8CCE4"/>
          </w:tcPr>
          <w:p w:rsidR="005B3863" w:rsidRPr="00ED2B74" w:rsidRDefault="005B3863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5B3863" w:rsidRPr="00ED2B74" w:rsidTr="00CE4FCC">
        <w:trPr>
          <w:trHeight w:val="215"/>
        </w:trPr>
        <w:tc>
          <w:tcPr>
            <w:tcW w:w="2122" w:type="dxa"/>
            <w:gridSpan w:val="4"/>
            <w:tcBorders>
              <w:bottom w:val="single" w:sz="4" w:space="0" w:color="000000"/>
            </w:tcBorders>
          </w:tcPr>
          <w:p w:rsidR="005B3863" w:rsidRPr="00ED2B74" w:rsidRDefault="005B3863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Norme/Procedure</w:t>
            </w:r>
          </w:p>
        </w:tc>
        <w:tc>
          <w:tcPr>
            <w:tcW w:w="7944" w:type="dxa"/>
            <w:gridSpan w:val="11"/>
            <w:tcBorders>
              <w:bottom w:val="single" w:sz="4" w:space="0" w:color="000000"/>
            </w:tcBorders>
          </w:tcPr>
          <w:p w:rsidR="005B3863" w:rsidRPr="00ED2B74" w:rsidRDefault="005B3863" w:rsidP="00ED2B74">
            <w:pPr>
              <w:pStyle w:val="NormaleWeb"/>
              <w:spacing w:after="0"/>
              <w:rPr>
                <w:rFonts w:ascii="Calibri" w:hAnsi="Calibri"/>
                <w:sz w:val="22"/>
                <w:szCs w:val="22"/>
              </w:rPr>
            </w:pPr>
          </w:p>
        </w:tc>
      </w:tr>
      <w:tr w:rsidR="005B3863" w:rsidRPr="00ED2B74" w:rsidTr="00CE4FCC">
        <w:trPr>
          <w:trHeight w:val="215"/>
        </w:trPr>
        <w:tc>
          <w:tcPr>
            <w:tcW w:w="10066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:rsidR="005B3863" w:rsidRPr="00ED2B74" w:rsidRDefault="005B3863" w:rsidP="00ED2B74">
            <w:pPr>
              <w:spacing w:line="240" w:lineRule="auto"/>
            </w:pPr>
          </w:p>
        </w:tc>
      </w:tr>
      <w:tr w:rsidR="005B3863" w:rsidRPr="00ED2B74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5B3863" w:rsidRPr="00ED2B74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CONTROLLO VISIVO/FUNZIONALE</w:t>
            </w:r>
          </w:p>
        </w:tc>
      </w:tr>
      <w:tr w:rsidR="005B3863" w:rsidRPr="00ED2B74" w:rsidTr="00CE4FCC">
        <w:trPr>
          <w:trHeight w:val="215"/>
        </w:trPr>
        <w:tc>
          <w:tcPr>
            <w:tcW w:w="80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863" w:rsidRDefault="005B3863" w:rsidP="00CE4FCC">
            <w:pPr>
              <w:spacing w:line="240" w:lineRule="auto"/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8D047F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OK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8D047F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KO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B3863" w:rsidRPr="008D047F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B3863" w:rsidRPr="00ED2B74" w:rsidTr="00CE4FCC">
        <w:trPr>
          <w:trHeight w:val="215"/>
        </w:trPr>
        <w:tc>
          <w:tcPr>
            <w:tcW w:w="80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3863" w:rsidRPr="00A76623" w:rsidRDefault="005B3863" w:rsidP="00CE4FCC">
            <w:pPr>
              <w:spacing w:line="240" w:lineRule="auto"/>
              <w:rPr>
                <w:b/>
              </w:rPr>
            </w:pPr>
            <w:r w:rsidRPr="00A76623">
              <w:rPr>
                <w:b/>
              </w:rPr>
              <w:t>Test di perdita</w:t>
            </w:r>
            <w:r>
              <w:rPr>
                <w:b/>
              </w:rPr>
              <w:t xml:space="preserve"> NIBP</w:t>
            </w:r>
            <w:r w:rsidRPr="00A76623">
              <w:rPr>
                <w:b/>
              </w:rPr>
              <w:t xml:space="preserve"> 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3863" w:rsidRPr="00491907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3863" w:rsidRPr="00491907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3863" w:rsidRPr="00491907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031836" w:rsidRPr="00ED2B74" w:rsidTr="00CE4FCC">
        <w:trPr>
          <w:trHeight w:val="215"/>
        </w:trPr>
        <w:tc>
          <w:tcPr>
            <w:tcW w:w="80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A76623" w:rsidRDefault="00031836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Integrita tubo/bracciale NIBP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21148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21148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21148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12DA">
              <w:rPr>
                <w:b/>
              </w:rPr>
            </w:r>
            <w:r w:rsidR="000512D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031836" w:rsidRPr="00ED2B74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31836" w:rsidRPr="00ED2B74" w:rsidRDefault="00031836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031836" w:rsidRPr="00ED2B74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031836" w:rsidRPr="00ED2B74" w:rsidRDefault="00031836" w:rsidP="00CE4FCC">
            <w:pPr>
              <w:tabs>
                <w:tab w:val="left" w:pos="4950"/>
              </w:tabs>
              <w:spacing w:line="240" w:lineRule="auto"/>
              <w:jc w:val="center"/>
            </w:pPr>
            <w:r w:rsidRPr="00A76623">
              <w:rPr>
                <w:b/>
                <w:sz w:val="24"/>
                <w:szCs w:val="24"/>
              </w:rPr>
              <w:t>VERIFICA NIBP</w:t>
            </w:r>
          </w:p>
        </w:tc>
      </w:tr>
      <w:tr w:rsidR="00031836" w:rsidRPr="00ED2B74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031836" w:rsidRPr="00A76623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>N°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031836" w:rsidRPr="00A76623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IMPOSTATA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031836" w:rsidRPr="00A76623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RILEVATA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031836" w:rsidRPr="00A76623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ERRORE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</w:tr>
      <w:tr w:rsidR="00031836" w:rsidRPr="00ED2B74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240</w:t>
            </w:r>
          </w:p>
        </w:tc>
        <w:bookmarkStart w:id="42" w:name="VRS1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1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2"/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 w:val="0"/>
                  <w:textInput>
                    <w:type w:val="calculated"/>
                    <w:default w:val="=SUM(VRS1;-24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=SUM(VRS1;-240) </w:instrText>
            </w:r>
            <w:r>
              <w:fldChar w:fldCharType="separate"/>
            </w:r>
            <w:r>
              <w:rPr>
                <w:noProof/>
              </w:rPr>
              <w:instrText>-240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-240</w:t>
            </w:r>
            <w:r>
              <w:fldChar w:fldCharType="end"/>
            </w:r>
          </w:p>
        </w:tc>
      </w:tr>
      <w:tr w:rsidR="00031836" w:rsidRPr="00ED2B74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  <w:bookmarkStart w:id="43" w:name="VRS2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2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  <w:bookmarkStart w:id="44" w:name="Testo14"/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4"/>
                  <w:enabled w:val="0"/>
                  <w:calcOnExit w:val="0"/>
                  <w:textInput>
                    <w:type w:val="calculated"/>
                    <w:default w:val="=SUM(VRS2;-20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=SUM(VRS2;-200) </w:instrText>
            </w:r>
            <w:r>
              <w:fldChar w:fldCharType="separate"/>
            </w:r>
            <w:r>
              <w:rPr>
                <w:noProof/>
              </w:rPr>
              <w:instrText>-200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-200</w:t>
            </w:r>
            <w:r>
              <w:fldChar w:fldCharType="end"/>
            </w:r>
            <w:bookmarkEnd w:id="44"/>
          </w:p>
        </w:tc>
      </w:tr>
      <w:tr w:rsidR="00031836" w:rsidRPr="00ED2B74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bookmarkStart w:id="45" w:name="VRS3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3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</w:tc>
        <w:bookmarkStart w:id="46" w:name="Testo16"/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6"/>
                  <w:enabled w:val="0"/>
                  <w:calcOnExit w:val="0"/>
                  <w:textInput>
                    <w:type w:val="calculated"/>
                    <w:default w:val="=SUM(VRS3;-16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=SUM(VRS3;-160) </w:instrText>
            </w:r>
            <w:r>
              <w:fldChar w:fldCharType="separate"/>
            </w:r>
            <w:r>
              <w:rPr>
                <w:noProof/>
              </w:rPr>
              <w:instrText>-160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-160</w:t>
            </w:r>
            <w:r>
              <w:fldChar w:fldCharType="end"/>
            </w:r>
            <w:bookmarkEnd w:id="46"/>
          </w:p>
        </w:tc>
      </w:tr>
      <w:tr w:rsidR="00031836" w:rsidRPr="00ED2B74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bookmarkStart w:id="47" w:name="VRS4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4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7"/>
          </w:p>
        </w:tc>
        <w:bookmarkStart w:id="48" w:name="Testo18"/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8"/>
                  <w:enabled w:val="0"/>
                  <w:calcOnExit w:val="0"/>
                  <w:textInput>
                    <w:type w:val="calculated"/>
                    <w:default w:val="=SUM(VRS4;-12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=SUM(VRS4;-120) </w:instrText>
            </w:r>
            <w:r>
              <w:fldChar w:fldCharType="separate"/>
            </w:r>
            <w:r>
              <w:rPr>
                <w:noProof/>
              </w:rPr>
              <w:instrText>-120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-120</w:t>
            </w:r>
            <w:r>
              <w:fldChar w:fldCharType="end"/>
            </w:r>
            <w:bookmarkEnd w:id="48"/>
          </w:p>
        </w:tc>
      </w:tr>
      <w:tr w:rsidR="00031836" w:rsidRPr="00ED2B74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bookmarkStart w:id="49" w:name="VRS5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5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9"/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 w:val="0"/>
                  <w:textInput>
                    <w:type w:val="calculated"/>
                    <w:default w:val="=SUM(VRS5;-8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=SUM(VRS5;-80) </w:instrText>
            </w:r>
            <w:r>
              <w:fldChar w:fldCharType="separate"/>
            </w:r>
            <w:r>
              <w:rPr>
                <w:noProof/>
              </w:rPr>
              <w:instrText>-80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-80</w:t>
            </w:r>
            <w:r>
              <w:fldChar w:fldCharType="end"/>
            </w:r>
          </w:p>
        </w:tc>
      </w:tr>
      <w:tr w:rsidR="00031836" w:rsidRPr="00ED2B74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ED2B74" w:rsidRDefault="00031836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bookmarkStart w:id="50" w:name="VRS6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6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0"/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1836" w:rsidRPr="00491907" w:rsidRDefault="00031836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 w:val="0"/>
                  <w:textInput>
                    <w:type w:val="calculated"/>
                    <w:default w:val="=SUM(VRS6;-4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=SUM(VRS6;-40) </w:instrText>
            </w:r>
            <w:r>
              <w:fldChar w:fldCharType="separate"/>
            </w:r>
            <w:r>
              <w:rPr>
                <w:noProof/>
              </w:rPr>
              <w:instrText>-40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-40</w:t>
            </w:r>
            <w:r>
              <w:fldChar w:fldCharType="end"/>
            </w:r>
          </w:p>
        </w:tc>
      </w:tr>
      <w:tr w:rsidR="00031836" w:rsidRPr="00ED2B74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31836" w:rsidRPr="00A76623" w:rsidRDefault="00031836" w:rsidP="00CE4FCC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</w:tr>
      <w:tr w:rsidR="00031836" w:rsidRPr="00ED2B74" w:rsidTr="00CE4FCC">
        <w:trPr>
          <w:trHeight w:val="215"/>
        </w:trPr>
        <w:tc>
          <w:tcPr>
            <w:tcW w:w="6082" w:type="dxa"/>
            <w:gridSpan w:val="8"/>
            <w:shd w:val="clear" w:color="auto" w:fill="B8CCE4"/>
            <w:vAlign w:val="center"/>
          </w:tcPr>
          <w:p w:rsidR="00031836" w:rsidRPr="00ED2B74" w:rsidRDefault="00031836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ESITO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D2B74">
              <w:rPr>
                <w:b/>
                <w:sz w:val="24"/>
                <w:szCs w:val="24"/>
              </w:rPr>
              <w:t>DELLA PROVA</w:t>
            </w:r>
            <w:r>
              <w:rPr>
                <w:b/>
                <w:sz w:val="24"/>
                <w:szCs w:val="24"/>
              </w:rPr>
              <w:t xml:space="preserve"> NIBP STATICA</w:t>
            </w:r>
          </w:p>
        </w:tc>
        <w:tc>
          <w:tcPr>
            <w:tcW w:w="3984" w:type="dxa"/>
            <w:gridSpan w:val="7"/>
          </w:tcPr>
          <w:p w:rsidR="00031836" w:rsidRPr="00491907" w:rsidRDefault="00031836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0512DA">
              <w:rPr>
                <w:b/>
                <w:sz w:val="24"/>
                <w:szCs w:val="24"/>
              </w:rPr>
            </w:r>
            <w:r w:rsidR="000512DA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031836" w:rsidRPr="00ED2B74" w:rsidTr="00CE4FCC">
        <w:trPr>
          <w:trHeight w:val="215"/>
        </w:trPr>
        <w:tc>
          <w:tcPr>
            <w:tcW w:w="1022" w:type="dxa"/>
            <w:gridSpan w:val="2"/>
            <w:tcBorders>
              <w:right w:val="single" w:sz="4" w:space="0" w:color="auto"/>
            </w:tcBorders>
            <w:shd w:val="clear" w:color="auto" w:fill="B8CCE4"/>
            <w:vAlign w:val="center"/>
          </w:tcPr>
          <w:p w:rsidR="00031836" w:rsidRPr="00ED2B74" w:rsidRDefault="00031836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04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836" w:rsidRPr="00ED2B74" w:rsidRDefault="00031836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3"/>
                  <w:enabled/>
                  <w:calcOnExit w:val="0"/>
                  <w:textInput/>
                </w:ffData>
              </w:fldChar>
            </w:r>
            <w:bookmarkStart w:id="51" w:name="Testo23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51"/>
          </w:p>
        </w:tc>
      </w:tr>
    </w:tbl>
    <w:p w:rsidR="005B3863" w:rsidRDefault="005B3863" w:rsidP="00EC2F07">
      <w:pPr>
        <w:spacing w:line="240" w:lineRule="auto"/>
        <w:ind w:left="425" w:firstLine="357"/>
      </w:pPr>
    </w:p>
    <w:p w:rsidR="005B3863" w:rsidRPr="00EC2F07" w:rsidRDefault="005B3863" w:rsidP="00147BE4">
      <w:pPr>
        <w:spacing w:line="240" w:lineRule="auto"/>
      </w:pPr>
    </w:p>
    <w:p w:rsidR="005B3863" w:rsidRPr="00EC2F07" w:rsidRDefault="005B3863"/>
    <w:sectPr w:rsidR="005B3863" w:rsidRPr="00EC2F07" w:rsidSect="002A45BC">
      <w:headerReference w:type="default" r:id="rId7"/>
      <w:footerReference w:type="default" r:id="rId8"/>
      <w:pgSz w:w="11906" w:h="16838"/>
      <w:pgMar w:top="1417" w:right="906" w:bottom="1134" w:left="1134" w:header="17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2DA" w:rsidRDefault="000512DA" w:rsidP="00B52770">
      <w:pPr>
        <w:spacing w:line="240" w:lineRule="auto"/>
      </w:pPr>
      <w:r>
        <w:separator/>
      </w:r>
    </w:p>
  </w:endnote>
  <w:endnote w:type="continuationSeparator" w:id="0">
    <w:p w:rsidR="000512DA" w:rsidRDefault="000512DA" w:rsidP="00B52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E13" w:rsidRDefault="0058415D" w:rsidP="005538B8">
    <w:pPr>
      <w:pStyle w:val="Pidipagina"/>
      <w:tabs>
        <w:tab w:val="clear" w:pos="4819"/>
        <w:tab w:val="clear" w:pos="9638"/>
        <w:tab w:val="left" w:pos="1557"/>
      </w:tabs>
    </w:pPr>
    <w:r>
      <w:rPr>
        <w:noProof/>
      </w:rPr>
      <w:fldChar w:fldCharType="begin"/>
    </w:r>
    <w:r>
      <w:rPr>
        <w:noProof/>
      </w:rPr>
      <w:instrText xml:space="preserve"> REF  SN </w:instrText>
    </w:r>
    <w:r>
      <w:rPr>
        <w:noProof/>
      </w:rPr>
      <w:fldChar w:fldCharType="separate"/>
    </w:r>
    <w:r>
      <w:rPr>
        <w:noProof/>
      </w:rPr>
      <w:t xml:space="preserve">     </w:t>
    </w:r>
    <w:r>
      <w:rPr>
        <w:noProof/>
      </w:rPr>
      <w:fldChar w:fldCharType="end"/>
    </w:r>
    <w:r>
      <w:rPr>
        <w:noProof/>
      </w:rPr>
      <w:t>_</w:t>
    </w:r>
    <w:r>
      <w:rPr>
        <w:noProof/>
      </w:rPr>
      <w:fldChar w:fldCharType="begin"/>
    </w:r>
    <w:r>
      <w:rPr>
        <w:noProof/>
      </w:rPr>
      <w:instrText xml:space="preserve"> REF  INV </w:instrText>
    </w:r>
    <w:r>
      <w:rPr>
        <w:noProof/>
      </w:rPr>
      <w:fldChar w:fldCharType="separate"/>
    </w:r>
    <w:r>
      <w:rPr>
        <w:noProof/>
      </w:rPr>
      <w:t xml:space="preserve">     </w:t>
    </w:r>
    <w:r>
      <w:rPr>
        <w:noProof/>
      </w:rPr>
      <w:fldChar w:fldCharType="end"/>
    </w:r>
    <w:r w:rsidR="00596B94">
      <w:rPr>
        <w:noProof/>
      </w:rPr>
      <w:t xml:space="preserve">_ </w:t>
    </w:r>
    <w:r w:rsidR="00596B94">
      <w:rPr>
        <w:noProof/>
      </w:rPr>
      <w:fldChar w:fldCharType="begin"/>
    </w:r>
    <w:r w:rsidR="00596B94">
      <w:rPr>
        <w:noProof/>
      </w:rPr>
      <w:instrText xml:space="preserve"> REF  CAMS </w:instrText>
    </w:r>
    <w:r w:rsidR="00596B94">
      <w:rPr>
        <w:noProof/>
      </w:rPr>
      <w:fldChar w:fldCharType="separate"/>
    </w:r>
    <w:r w:rsidR="00596B94">
      <w:rPr>
        <w:noProof/>
      </w:rPr>
      <w:t xml:space="preserve">     </w:t>
    </w:r>
    <w:r w:rsidR="00596B94">
      <w:rPr>
        <w:noProof/>
      </w:rPr>
      <w:fldChar w:fldCharType="end"/>
    </w:r>
    <w:r>
      <w:rPr>
        <w:noProof/>
      </w:rPr>
      <w:t>_</w:t>
    </w:r>
    <w:r>
      <w:rPr>
        <w:noProof/>
      </w:rPr>
      <w:fldChar w:fldCharType="begin"/>
    </w:r>
    <w:r>
      <w:rPr>
        <w:noProof/>
      </w:rPr>
      <w:instrText xml:space="preserve"> REF  DATA </w:instrText>
    </w:r>
    <w:r>
      <w:rPr>
        <w:noProof/>
      </w:rPr>
      <w:fldChar w:fldCharType="separate"/>
    </w:r>
    <w:r>
      <w:rPr>
        <w:noProof/>
      </w:rPr>
      <w:t xml:space="preserve">     </w:t>
    </w:r>
    <w:r>
      <w:rPr>
        <w:noProof/>
      </w:rPr>
      <w:fldChar w:fldCharType="end"/>
    </w:r>
  </w:p>
  <w:tbl>
    <w:tblPr>
      <w:tblW w:w="10065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070"/>
      <w:gridCol w:w="1674"/>
      <w:gridCol w:w="1372"/>
      <w:gridCol w:w="1356"/>
      <w:gridCol w:w="1295"/>
      <w:gridCol w:w="1273"/>
      <w:gridCol w:w="1025"/>
    </w:tblGrid>
    <w:tr w:rsidR="006F2E13" w:rsidRPr="00707B99" w:rsidTr="00707B99">
      <w:tc>
        <w:tcPr>
          <w:tcW w:w="2070" w:type="dxa"/>
        </w:tcPr>
        <w:p w:rsidR="006F2E13" w:rsidRPr="00707B99" w:rsidRDefault="006F2E13" w:rsidP="00707B99">
          <w:pPr>
            <w:pStyle w:val="Pidipagina"/>
            <w:tabs>
              <w:tab w:val="center" w:pos="927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ab/>
            <w:t>Documento:</w:t>
          </w:r>
        </w:p>
      </w:tc>
      <w:tc>
        <w:tcPr>
          <w:tcW w:w="1674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Cod.documento:</w:t>
          </w:r>
        </w:p>
      </w:tc>
      <w:tc>
        <w:tcPr>
          <w:tcW w:w="1372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Compilato:</w:t>
          </w:r>
        </w:p>
      </w:tc>
      <w:tc>
        <w:tcPr>
          <w:tcW w:w="1356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Verificato</w:t>
          </w:r>
        </w:p>
      </w:tc>
      <w:tc>
        <w:tcPr>
          <w:tcW w:w="1295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Versione</w:t>
          </w:r>
        </w:p>
      </w:tc>
      <w:tc>
        <w:tcPr>
          <w:tcW w:w="1273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Compilatore</w:t>
          </w:r>
        </w:p>
      </w:tc>
      <w:tc>
        <w:tcPr>
          <w:tcW w:w="1025" w:type="dxa"/>
        </w:tcPr>
        <w:p w:rsidR="006F2E13" w:rsidRPr="00707B99" w:rsidRDefault="006F2E13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Pagina   di</w:t>
          </w:r>
        </w:p>
      </w:tc>
    </w:tr>
    <w:tr w:rsidR="006F2E13" w:rsidRPr="00707B99" w:rsidTr="00707B99">
      <w:tc>
        <w:tcPr>
          <w:tcW w:w="2070" w:type="dxa"/>
        </w:tcPr>
        <w:p w:rsidR="006F2E13" w:rsidRPr="00707B99" w:rsidRDefault="006F2E13" w:rsidP="00707B99">
          <w:pPr>
            <w:pStyle w:val="Pidipagina"/>
            <w:tabs>
              <w:tab w:val="clear" w:pos="4819"/>
              <w:tab w:val="clear" w:pos="9638"/>
              <w:tab w:val="left" w:pos="988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AMS-MOD-</w:t>
          </w:r>
          <w:r w:rsidRPr="00707B99">
            <w:t xml:space="preserve"> </w:t>
          </w:r>
          <w:r w:rsidRPr="00707B99">
            <w:rPr>
              <w:sz w:val="16"/>
              <w:szCs w:val="16"/>
            </w:rPr>
            <w:t>VER</w:t>
          </w:r>
          <w:r>
            <w:rPr>
              <w:sz w:val="16"/>
              <w:szCs w:val="16"/>
            </w:rPr>
            <w:t>MODEFI</w:t>
          </w:r>
        </w:p>
      </w:tc>
      <w:tc>
        <w:tcPr>
          <w:tcW w:w="1674" w:type="dxa"/>
          <w:vAlign w:val="center"/>
        </w:tcPr>
        <w:p w:rsidR="006F2E13" w:rsidRPr="00707B99" w:rsidRDefault="006F2E13" w:rsidP="00707B99">
          <w:pPr>
            <w:pStyle w:val="Pidipagina"/>
            <w:tabs>
              <w:tab w:val="left" w:pos="703"/>
              <w:tab w:val="center" w:pos="771"/>
            </w:tabs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</w:t>
          </w:r>
          <w:r>
            <w:rPr>
              <w:sz w:val="16"/>
              <w:szCs w:val="16"/>
            </w:rPr>
            <w:t>MODEFI</w:t>
          </w:r>
        </w:p>
      </w:tc>
      <w:tc>
        <w:tcPr>
          <w:tcW w:w="1372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17/10/16</w:t>
          </w:r>
        </w:p>
      </w:tc>
      <w:tc>
        <w:tcPr>
          <w:tcW w:w="1356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</w:p>
      </w:tc>
      <w:tc>
        <w:tcPr>
          <w:tcW w:w="1295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2.1</w:t>
          </w:r>
        </w:p>
      </w:tc>
      <w:tc>
        <w:tcPr>
          <w:tcW w:w="1273" w:type="dxa"/>
        </w:tcPr>
        <w:p w:rsidR="006F2E13" w:rsidRPr="00707B99" w:rsidRDefault="006F2E13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N.P.- SAT</w:t>
          </w:r>
        </w:p>
      </w:tc>
      <w:tc>
        <w:tcPr>
          <w:tcW w:w="1025" w:type="dxa"/>
        </w:tcPr>
        <w:p w:rsidR="006F2E13" w:rsidRPr="00707B99" w:rsidRDefault="006F2E13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 xml:space="preserve">    </w:t>
          </w:r>
          <w:r w:rsidRPr="00707B99">
            <w:rPr>
              <w:sz w:val="16"/>
              <w:szCs w:val="16"/>
            </w:rPr>
            <w:fldChar w:fldCharType="begin"/>
          </w:r>
          <w:r w:rsidRPr="00707B99">
            <w:rPr>
              <w:sz w:val="16"/>
              <w:szCs w:val="16"/>
            </w:rPr>
            <w:instrText xml:space="preserve"> PAGE   \* MERGEFORMAT </w:instrText>
          </w:r>
          <w:r w:rsidRPr="00707B99">
            <w:rPr>
              <w:sz w:val="16"/>
              <w:szCs w:val="16"/>
            </w:rPr>
            <w:fldChar w:fldCharType="separate"/>
          </w:r>
          <w:r w:rsidR="006F405B">
            <w:rPr>
              <w:noProof/>
              <w:sz w:val="16"/>
              <w:szCs w:val="16"/>
            </w:rPr>
            <w:t>2</w:t>
          </w:r>
          <w:r w:rsidRPr="00707B99">
            <w:rPr>
              <w:sz w:val="16"/>
              <w:szCs w:val="16"/>
            </w:rPr>
            <w:fldChar w:fldCharType="end"/>
          </w:r>
          <w:r w:rsidRPr="00707B99">
            <w:rPr>
              <w:sz w:val="16"/>
              <w:szCs w:val="16"/>
            </w:rPr>
            <w:t xml:space="preserve">          </w:t>
          </w:r>
          <w:r w:rsidR="000512DA">
            <w:fldChar w:fldCharType="begin"/>
          </w:r>
          <w:r w:rsidR="000512DA">
            <w:instrText xml:space="preserve"> NUMPAGES  \* Arabic  \* MERGEFORMAT </w:instrText>
          </w:r>
          <w:r w:rsidR="000512DA">
            <w:fldChar w:fldCharType="separate"/>
          </w:r>
          <w:r w:rsidR="006F405B" w:rsidRPr="006F405B">
            <w:rPr>
              <w:noProof/>
              <w:sz w:val="16"/>
              <w:szCs w:val="16"/>
            </w:rPr>
            <w:t>5</w:t>
          </w:r>
          <w:r w:rsidR="000512DA">
            <w:rPr>
              <w:noProof/>
              <w:sz w:val="16"/>
              <w:szCs w:val="16"/>
            </w:rPr>
            <w:fldChar w:fldCharType="end"/>
          </w:r>
        </w:p>
      </w:tc>
    </w:tr>
  </w:tbl>
  <w:p w:rsidR="006F2E13" w:rsidRDefault="006F2E13">
    <w:pPr>
      <w:pStyle w:val="Pidipagina"/>
    </w:pPr>
  </w:p>
  <w:p w:rsidR="006F2E13" w:rsidRDefault="006F2E13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2DA" w:rsidRDefault="000512DA" w:rsidP="00B52770">
      <w:pPr>
        <w:spacing w:line="240" w:lineRule="auto"/>
      </w:pPr>
      <w:r>
        <w:separator/>
      </w:r>
    </w:p>
  </w:footnote>
  <w:footnote w:type="continuationSeparator" w:id="0">
    <w:p w:rsidR="000512DA" w:rsidRDefault="000512DA" w:rsidP="00B52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E13" w:rsidRDefault="004E61AF">
    <w:pPr>
      <w:pStyle w:val="Intestazion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27A3A5" wp14:editId="37BDA850">
              <wp:simplePos x="0" y="0"/>
              <wp:positionH relativeFrom="column">
                <wp:posOffset>0</wp:posOffset>
              </wp:positionH>
              <wp:positionV relativeFrom="paragraph">
                <wp:posOffset>106045</wp:posOffset>
              </wp:positionV>
              <wp:extent cx="1979930" cy="1103630"/>
              <wp:effectExtent l="0" t="1270" r="1270" b="0"/>
              <wp:wrapNone/>
              <wp:docPr id="2" name="Group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979930" cy="1103630"/>
                        <a:chOff x="1134" y="518"/>
                        <a:chExt cx="4140" cy="2307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4" y="518"/>
                          <a:ext cx="4140" cy="12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4" descr="dati aziendali 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4" y="1778"/>
                          <a:ext cx="4133" cy="104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" o:spid="_x0000_s1026" style="position:absolute;margin-left:0;margin-top:8.35pt;width:155.9pt;height:86.9pt;z-index:251658240" coordorigin="1134,518" coordsize="4140,2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">
              <o:lock v:ext="edit" aspectratio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1134;top:518;width:4140;height:1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27nnDAAAA2gAAAA8AAABkcnMvZG93bnJldi54bWxEj09rAjEUxO+FfofwhN5q1hZaWY2iC1LB&#10;XvyDXh+b52Z187Ik6bp++6ZQ8DjMzG+Y6by3jejIh9qxgtEwA0FcOl1zpeCwX72OQYSIrLFxTAru&#10;FGA+e36aYq7djbfU7WIlEoRDjgpMjG0uZSgNWQxD1xIn7+y8xZikr6T2eEtw28i3LPuQFmtOCwZb&#10;KgyV192PVfB5KY7fy+LkL70xdrn92sRVt1HqZdAvJiAi9fER/m+vtYJ3+LuSboC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fbuecMAAADaAAAADwAAAAAAAAAAAAAAAACf&#10;AgAAZHJzL2Rvd25yZXYueG1sUEsFBgAAAAAEAAQA9wAAAI8DAAAAAA==&#10;">
                <v:imagedata r:id="rId3" o:title=""/>
              </v:shape>
              <v:shape id="Picture 4" o:spid="_x0000_s1028" type="#_x0000_t75" alt="dati aziendali A" style="position:absolute;left:1134;top:1778;width:4133;height:10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U6RTEAAAA2gAAAA8AAABkcnMvZG93bnJldi54bWxEj0FrwkAUhO+C/2F5BS9SN4qIpK4iFosg&#10;BU1baG6P7GsSzL4Nu6vGf+8WBI/DzHzDLFadacSFnK8tKxiPEhDEhdU1lwq+v7avcxA+IGtsLJOC&#10;G3lYLfu9BabaXvlIlyyUIkLYp6igCqFNpfRFRQb9yLbE0fuzzmCI0pVSO7xGuGnkJElm0mDNcaHC&#10;ljYVFafsbBT8fG7fx67psn3+IX/3+Wk9zKcHpQYv3foNRKAuPMOP9k4rmML/lXgD5P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U6RTEAAAA2gAAAA8AAAAAAAAAAAAAAAAA&#10;nwIAAGRycy9kb3ducmV2LnhtbFBLBQYAAAAABAAEAPcAAACQAwAAAAA=&#10;">
                <v:imagedata r:id="rId4" o:title="dati aziendali A"/>
              </v:shape>
            </v:group>
          </w:pict>
        </mc:Fallback>
      </mc:AlternateContent>
    </w:r>
  </w:p>
  <w:tbl>
    <w:tblPr>
      <w:tblW w:w="10008" w:type="dxa"/>
      <w:tblLayout w:type="fixed"/>
      <w:tblLook w:val="00A0" w:firstRow="1" w:lastRow="0" w:firstColumn="1" w:lastColumn="0" w:noHBand="0" w:noVBand="0"/>
    </w:tblPr>
    <w:tblGrid>
      <w:gridCol w:w="3336"/>
      <w:gridCol w:w="3336"/>
      <w:gridCol w:w="3336"/>
    </w:tblGrid>
    <w:tr w:rsidR="006F2E13" w:rsidRPr="00ED2B74" w:rsidTr="002A45BC">
      <w:trPr>
        <w:trHeight w:val="718"/>
      </w:trPr>
      <w:tc>
        <w:tcPr>
          <w:tcW w:w="3336" w:type="dxa"/>
          <w:vAlign w:val="center"/>
        </w:tcPr>
        <w:p w:rsidR="006F2E13" w:rsidRDefault="006F2E13" w:rsidP="002A45BC">
          <w:pPr>
            <w:pStyle w:val="Intestazione"/>
            <w:ind w:left="-110" w:firstLine="110"/>
            <w:jc w:val="center"/>
            <w:rPr>
              <w:noProof/>
            </w:rPr>
          </w:pPr>
        </w:p>
        <w:p w:rsidR="006F2E13" w:rsidRPr="00ED2B74" w:rsidRDefault="006F2E13" w:rsidP="00113F72">
          <w:pPr>
            <w:pStyle w:val="Intestazione"/>
            <w:jc w:val="center"/>
          </w:pPr>
        </w:p>
      </w:tc>
      <w:tc>
        <w:tcPr>
          <w:tcW w:w="3336" w:type="dxa"/>
          <w:vAlign w:val="center"/>
        </w:tcPr>
        <w:p w:rsidR="006F2E13" w:rsidRDefault="006F2E13" w:rsidP="00113F72">
          <w:pPr>
            <w:pStyle w:val="Intestazione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VERIFICA</w:t>
          </w:r>
        </w:p>
        <w:p w:rsidR="006F2E13" w:rsidRPr="003561EA" w:rsidRDefault="006F2E13" w:rsidP="00113F72">
          <w:pPr>
            <w:pStyle w:val="Intestazione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MONITOR DEFIBRILLATORE</w:t>
          </w:r>
        </w:p>
      </w:tc>
      <w:tc>
        <w:tcPr>
          <w:tcW w:w="3336" w:type="dxa"/>
          <w:vAlign w:val="center"/>
        </w:tcPr>
        <w:p w:rsidR="006F2E13" w:rsidRPr="00BB12F0" w:rsidRDefault="006F2E13" w:rsidP="00113F72">
          <w:pPr>
            <w:pStyle w:val="Intestazione"/>
            <w:jc w:val="center"/>
            <w:rPr>
              <w:rFonts w:ascii="Arial" w:hAnsi="Arial" w:cs="Arial"/>
              <w:b/>
              <w:color w:val="12529F"/>
              <w:sz w:val="24"/>
              <w:szCs w:val="24"/>
            </w:rPr>
          </w:pPr>
        </w:p>
        <w:p w:rsidR="006F2E13" w:rsidRPr="005021E2" w:rsidRDefault="006F2E13" w:rsidP="00113F72">
          <w:pPr>
            <w:pStyle w:val="Intestazione"/>
            <w:jc w:val="center"/>
            <w:rPr>
              <w:rFonts w:ascii="Arial" w:hAnsi="Arial" w:cs="Arial"/>
              <w:b/>
              <w:color w:val="11519E"/>
              <w:sz w:val="28"/>
              <w:szCs w:val="28"/>
            </w:rPr>
          </w:pPr>
          <w:r w:rsidRPr="005021E2">
            <w:rPr>
              <w:rFonts w:ascii="Arial" w:hAnsi="Arial" w:cs="Arial"/>
              <w:b/>
              <w:color w:val="11519E"/>
              <w:sz w:val="28"/>
              <w:szCs w:val="28"/>
            </w:rPr>
            <w:t>ASSISTENZA TECNICA</w:t>
          </w:r>
        </w:p>
        <w:p w:rsidR="006F2E13" w:rsidRDefault="006F2E13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6F2E13" w:rsidRDefault="004E61AF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1EEE7D2" wp14:editId="45402633">
                <wp:simplePos x="0" y="0"/>
                <wp:positionH relativeFrom="column">
                  <wp:posOffset>864870</wp:posOffset>
                </wp:positionH>
                <wp:positionV relativeFrom="paragraph">
                  <wp:posOffset>27940</wp:posOffset>
                </wp:positionV>
                <wp:extent cx="1117600" cy="372745"/>
                <wp:effectExtent l="0" t="0" r="0" b="0"/>
                <wp:wrapNone/>
                <wp:docPr id="1" name="Immagine 1" descr="Rin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Rin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372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6F2E13" w:rsidRDefault="006F2E13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6F2E13" w:rsidRDefault="006F2E13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6F2E13" w:rsidRDefault="006F2E13" w:rsidP="00113F72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</w:p>
        <w:p w:rsidR="006F2E13" w:rsidRPr="00BB12F0" w:rsidRDefault="006F2E13" w:rsidP="00113F72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BB12F0">
            <w:rPr>
              <w:rFonts w:ascii="Arial" w:hAnsi="Arial" w:cs="Arial"/>
              <w:sz w:val="14"/>
              <w:szCs w:val="14"/>
            </w:rPr>
            <w:t>Sistema di Qualità Certificato</w:t>
          </w:r>
        </w:p>
        <w:p w:rsidR="006F2E13" w:rsidRPr="00D76D9C" w:rsidRDefault="006F2E13" w:rsidP="00113F72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D76D9C">
            <w:rPr>
              <w:rFonts w:ascii="Arial" w:hAnsi="Arial" w:cs="Arial"/>
              <w:sz w:val="14"/>
              <w:szCs w:val="14"/>
            </w:rPr>
            <w:t>UNI EN ISO 9001:2008</w:t>
          </w:r>
        </w:p>
      </w:tc>
    </w:tr>
  </w:tbl>
  <w:p w:rsidR="006F2E13" w:rsidRDefault="006F2E13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documentProtection w:edit="forms" w:enforcement="1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FFC"/>
    <w:rsid w:val="00000E39"/>
    <w:rsid w:val="00002507"/>
    <w:rsid w:val="00023FFC"/>
    <w:rsid w:val="000251ED"/>
    <w:rsid w:val="00031836"/>
    <w:rsid w:val="00036500"/>
    <w:rsid w:val="00037A57"/>
    <w:rsid w:val="00041FF0"/>
    <w:rsid w:val="000512DA"/>
    <w:rsid w:val="00051B95"/>
    <w:rsid w:val="000643BD"/>
    <w:rsid w:val="00065BE0"/>
    <w:rsid w:val="000734C1"/>
    <w:rsid w:val="00075D35"/>
    <w:rsid w:val="000A5E4A"/>
    <w:rsid w:val="000A6968"/>
    <w:rsid w:val="000B2C90"/>
    <w:rsid w:val="000B39EE"/>
    <w:rsid w:val="000C2AAF"/>
    <w:rsid w:val="000D157F"/>
    <w:rsid w:val="000E190D"/>
    <w:rsid w:val="001006B7"/>
    <w:rsid w:val="00112F3B"/>
    <w:rsid w:val="00113F72"/>
    <w:rsid w:val="001221FF"/>
    <w:rsid w:val="00123F54"/>
    <w:rsid w:val="00132928"/>
    <w:rsid w:val="00140017"/>
    <w:rsid w:val="00147BE4"/>
    <w:rsid w:val="00160B61"/>
    <w:rsid w:val="00167116"/>
    <w:rsid w:val="00167B11"/>
    <w:rsid w:val="00171985"/>
    <w:rsid w:val="001819DA"/>
    <w:rsid w:val="001976B5"/>
    <w:rsid w:val="001A3013"/>
    <w:rsid w:val="001A7236"/>
    <w:rsid w:val="001C0A5D"/>
    <w:rsid w:val="001C287D"/>
    <w:rsid w:val="001C337B"/>
    <w:rsid w:val="001E38BA"/>
    <w:rsid w:val="001E63F0"/>
    <w:rsid w:val="001F4D67"/>
    <w:rsid w:val="002041C9"/>
    <w:rsid w:val="002216EC"/>
    <w:rsid w:val="002356DE"/>
    <w:rsid w:val="00235901"/>
    <w:rsid w:val="002405A1"/>
    <w:rsid w:val="00244B92"/>
    <w:rsid w:val="00256142"/>
    <w:rsid w:val="00257EF0"/>
    <w:rsid w:val="002712A7"/>
    <w:rsid w:val="0027359D"/>
    <w:rsid w:val="0027512B"/>
    <w:rsid w:val="00280AD8"/>
    <w:rsid w:val="002844A7"/>
    <w:rsid w:val="00297D08"/>
    <w:rsid w:val="002A45BC"/>
    <w:rsid w:val="002A68A3"/>
    <w:rsid w:val="002B77D7"/>
    <w:rsid w:val="002E4E34"/>
    <w:rsid w:val="002F20D6"/>
    <w:rsid w:val="002F234F"/>
    <w:rsid w:val="002F5944"/>
    <w:rsid w:val="002F7093"/>
    <w:rsid w:val="00302100"/>
    <w:rsid w:val="003113E5"/>
    <w:rsid w:val="00312ADD"/>
    <w:rsid w:val="00321696"/>
    <w:rsid w:val="00321850"/>
    <w:rsid w:val="00333114"/>
    <w:rsid w:val="00335F3C"/>
    <w:rsid w:val="00336867"/>
    <w:rsid w:val="0033764F"/>
    <w:rsid w:val="00342B59"/>
    <w:rsid w:val="00350B25"/>
    <w:rsid w:val="003561EA"/>
    <w:rsid w:val="0036027A"/>
    <w:rsid w:val="0036532F"/>
    <w:rsid w:val="00371E3E"/>
    <w:rsid w:val="00376AC1"/>
    <w:rsid w:val="003865F9"/>
    <w:rsid w:val="00397908"/>
    <w:rsid w:val="003A6837"/>
    <w:rsid w:val="003B1E99"/>
    <w:rsid w:val="003B391C"/>
    <w:rsid w:val="003B612E"/>
    <w:rsid w:val="003E4D1E"/>
    <w:rsid w:val="003E595E"/>
    <w:rsid w:val="003F5862"/>
    <w:rsid w:val="00410F28"/>
    <w:rsid w:val="004142A4"/>
    <w:rsid w:val="00415E3F"/>
    <w:rsid w:val="00417BD4"/>
    <w:rsid w:val="00471F3F"/>
    <w:rsid w:val="00472F4A"/>
    <w:rsid w:val="00473BDA"/>
    <w:rsid w:val="00476032"/>
    <w:rsid w:val="00482EFC"/>
    <w:rsid w:val="004A1B2F"/>
    <w:rsid w:val="004A2A50"/>
    <w:rsid w:val="004A7597"/>
    <w:rsid w:val="004C4226"/>
    <w:rsid w:val="004D45A8"/>
    <w:rsid w:val="004E3117"/>
    <w:rsid w:val="004E61AF"/>
    <w:rsid w:val="004F0016"/>
    <w:rsid w:val="004F1224"/>
    <w:rsid w:val="00500AE3"/>
    <w:rsid w:val="005021E2"/>
    <w:rsid w:val="00505FC2"/>
    <w:rsid w:val="00517B08"/>
    <w:rsid w:val="00535E94"/>
    <w:rsid w:val="00540602"/>
    <w:rsid w:val="005538B8"/>
    <w:rsid w:val="0056164B"/>
    <w:rsid w:val="00571C32"/>
    <w:rsid w:val="005803C2"/>
    <w:rsid w:val="0058415D"/>
    <w:rsid w:val="00595AFF"/>
    <w:rsid w:val="00596B94"/>
    <w:rsid w:val="005A3CC7"/>
    <w:rsid w:val="005B3863"/>
    <w:rsid w:val="005C1E7E"/>
    <w:rsid w:val="005E3737"/>
    <w:rsid w:val="005F523A"/>
    <w:rsid w:val="00610065"/>
    <w:rsid w:val="00611FE5"/>
    <w:rsid w:val="00616151"/>
    <w:rsid w:val="00624C51"/>
    <w:rsid w:val="006440DA"/>
    <w:rsid w:val="0064767F"/>
    <w:rsid w:val="00651BEC"/>
    <w:rsid w:val="006801D9"/>
    <w:rsid w:val="006820E1"/>
    <w:rsid w:val="00685ECD"/>
    <w:rsid w:val="0069321A"/>
    <w:rsid w:val="006C1C19"/>
    <w:rsid w:val="006D0152"/>
    <w:rsid w:val="006E10AF"/>
    <w:rsid w:val="006F1A83"/>
    <w:rsid w:val="006F2E13"/>
    <w:rsid w:val="006F405B"/>
    <w:rsid w:val="00707B99"/>
    <w:rsid w:val="0071700F"/>
    <w:rsid w:val="00722DE2"/>
    <w:rsid w:val="0072392E"/>
    <w:rsid w:val="0072524D"/>
    <w:rsid w:val="007349F6"/>
    <w:rsid w:val="007412F3"/>
    <w:rsid w:val="0074222E"/>
    <w:rsid w:val="00751824"/>
    <w:rsid w:val="00760BA9"/>
    <w:rsid w:val="007657BA"/>
    <w:rsid w:val="00771F28"/>
    <w:rsid w:val="00773D20"/>
    <w:rsid w:val="00786198"/>
    <w:rsid w:val="007D6749"/>
    <w:rsid w:val="007D7F02"/>
    <w:rsid w:val="007E2751"/>
    <w:rsid w:val="007E687C"/>
    <w:rsid w:val="007F46D9"/>
    <w:rsid w:val="007F716F"/>
    <w:rsid w:val="00812FFD"/>
    <w:rsid w:val="00813786"/>
    <w:rsid w:val="00820F32"/>
    <w:rsid w:val="00822A78"/>
    <w:rsid w:val="00823288"/>
    <w:rsid w:val="0085556B"/>
    <w:rsid w:val="00860056"/>
    <w:rsid w:val="0086431F"/>
    <w:rsid w:val="00883ED8"/>
    <w:rsid w:val="008869E7"/>
    <w:rsid w:val="008A197D"/>
    <w:rsid w:val="008A2755"/>
    <w:rsid w:val="008B6E73"/>
    <w:rsid w:val="008C6956"/>
    <w:rsid w:val="008D6A19"/>
    <w:rsid w:val="008E6054"/>
    <w:rsid w:val="008F4CFD"/>
    <w:rsid w:val="00907950"/>
    <w:rsid w:val="00912C46"/>
    <w:rsid w:val="00922648"/>
    <w:rsid w:val="009269F6"/>
    <w:rsid w:val="00937014"/>
    <w:rsid w:val="0095046C"/>
    <w:rsid w:val="00950D96"/>
    <w:rsid w:val="00975D36"/>
    <w:rsid w:val="00975D7E"/>
    <w:rsid w:val="0099158F"/>
    <w:rsid w:val="00994F77"/>
    <w:rsid w:val="009A01A7"/>
    <w:rsid w:val="009B04CC"/>
    <w:rsid w:val="009B0833"/>
    <w:rsid w:val="009B206F"/>
    <w:rsid w:val="009B34E1"/>
    <w:rsid w:val="009B3A87"/>
    <w:rsid w:val="009B4DEA"/>
    <w:rsid w:val="009C2896"/>
    <w:rsid w:val="009D41C2"/>
    <w:rsid w:val="009D5E25"/>
    <w:rsid w:val="00A018DE"/>
    <w:rsid w:val="00A0461D"/>
    <w:rsid w:val="00A15484"/>
    <w:rsid w:val="00A17DA7"/>
    <w:rsid w:val="00A24360"/>
    <w:rsid w:val="00A2625D"/>
    <w:rsid w:val="00A4679D"/>
    <w:rsid w:val="00A51F96"/>
    <w:rsid w:val="00A51FFF"/>
    <w:rsid w:val="00A62314"/>
    <w:rsid w:val="00A672B4"/>
    <w:rsid w:val="00A755BE"/>
    <w:rsid w:val="00A8253B"/>
    <w:rsid w:val="00A90C52"/>
    <w:rsid w:val="00AE4442"/>
    <w:rsid w:val="00B065DB"/>
    <w:rsid w:val="00B1490E"/>
    <w:rsid w:val="00B20462"/>
    <w:rsid w:val="00B25C6A"/>
    <w:rsid w:val="00B276BA"/>
    <w:rsid w:val="00B46EBC"/>
    <w:rsid w:val="00B51BBD"/>
    <w:rsid w:val="00B52770"/>
    <w:rsid w:val="00B8301B"/>
    <w:rsid w:val="00B83E7A"/>
    <w:rsid w:val="00B95882"/>
    <w:rsid w:val="00BB12F0"/>
    <w:rsid w:val="00BB2DB1"/>
    <w:rsid w:val="00BB5650"/>
    <w:rsid w:val="00BC2A05"/>
    <w:rsid w:val="00BC58B5"/>
    <w:rsid w:val="00BD67F9"/>
    <w:rsid w:val="00BF45CE"/>
    <w:rsid w:val="00C13856"/>
    <w:rsid w:val="00C239FC"/>
    <w:rsid w:val="00C2673A"/>
    <w:rsid w:val="00C26AB2"/>
    <w:rsid w:val="00C345F3"/>
    <w:rsid w:val="00C41567"/>
    <w:rsid w:val="00C54861"/>
    <w:rsid w:val="00C74108"/>
    <w:rsid w:val="00C76D3A"/>
    <w:rsid w:val="00C80945"/>
    <w:rsid w:val="00C86146"/>
    <w:rsid w:val="00C86890"/>
    <w:rsid w:val="00CA621B"/>
    <w:rsid w:val="00CA6C89"/>
    <w:rsid w:val="00CB1175"/>
    <w:rsid w:val="00CB1EB8"/>
    <w:rsid w:val="00CE49FC"/>
    <w:rsid w:val="00CE4FCC"/>
    <w:rsid w:val="00D051A7"/>
    <w:rsid w:val="00D16458"/>
    <w:rsid w:val="00D24824"/>
    <w:rsid w:val="00D30209"/>
    <w:rsid w:val="00D31751"/>
    <w:rsid w:val="00D349C7"/>
    <w:rsid w:val="00D3565E"/>
    <w:rsid w:val="00D41740"/>
    <w:rsid w:val="00D5429A"/>
    <w:rsid w:val="00D76D9C"/>
    <w:rsid w:val="00D77DF5"/>
    <w:rsid w:val="00D85BD7"/>
    <w:rsid w:val="00D93342"/>
    <w:rsid w:val="00DB0952"/>
    <w:rsid w:val="00DB1318"/>
    <w:rsid w:val="00DB7073"/>
    <w:rsid w:val="00DC463B"/>
    <w:rsid w:val="00DE238F"/>
    <w:rsid w:val="00DF010B"/>
    <w:rsid w:val="00DF0DEC"/>
    <w:rsid w:val="00DF66FF"/>
    <w:rsid w:val="00E1302B"/>
    <w:rsid w:val="00E13FF0"/>
    <w:rsid w:val="00E20FF7"/>
    <w:rsid w:val="00E26795"/>
    <w:rsid w:val="00E33D50"/>
    <w:rsid w:val="00E5402A"/>
    <w:rsid w:val="00E57F4C"/>
    <w:rsid w:val="00E65AAC"/>
    <w:rsid w:val="00E84A7B"/>
    <w:rsid w:val="00E87706"/>
    <w:rsid w:val="00E87E55"/>
    <w:rsid w:val="00E912F9"/>
    <w:rsid w:val="00E9502B"/>
    <w:rsid w:val="00EA4215"/>
    <w:rsid w:val="00EB10ED"/>
    <w:rsid w:val="00EB6C75"/>
    <w:rsid w:val="00EC2F07"/>
    <w:rsid w:val="00EC7B65"/>
    <w:rsid w:val="00ED2367"/>
    <w:rsid w:val="00ED2B74"/>
    <w:rsid w:val="00EF0A0B"/>
    <w:rsid w:val="00F07AA8"/>
    <w:rsid w:val="00F251BC"/>
    <w:rsid w:val="00F32477"/>
    <w:rsid w:val="00F337E9"/>
    <w:rsid w:val="00F54B42"/>
    <w:rsid w:val="00F75CD9"/>
    <w:rsid w:val="00F76ED4"/>
    <w:rsid w:val="00F85E3D"/>
    <w:rsid w:val="00F91BD8"/>
    <w:rsid w:val="00F941B7"/>
    <w:rsid w:val="00FA2B75"/>
    <w:rsid w:val="00FA3270"/>
    <w:rsid w:val="00FC6213"/>
    <w:rsid w:val="00FD4222"/>
    <w:rsid w:val="00FE2DE7"/>
    <w:rsid w:val="00FF0541"/>
    <w:rsid w:val="00FF367F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locked/>
    <w:rsid w:val="002A68A3"/>
    <w:rPr>
      <w:rFonts w:ascii="Cambria" w:hAnsi="Cambria" w:cs="Times New Roman"/>
      <w:b/>
      <w:color w:val="365F91"/>
      <w:sz w:val="28"/>
    </w:rPr>
  </w:style>
  <w:style w:type="character" w:customStyle="1" w:styleId="Titolo2Carattere">
    <w:name w:val="Titolo 2 Carattere"/>
    <w:basedOn w:val="Carpredefinitoparagrafo"/>
    <w:link w:val="Titolo2"/>
    <w:locked/>
    <w:rsid w:val="002A68A3"/>
    <w:rPr>
      <w:rFonts w:ascii="Cambria" w:hAnsi="Cambria" w:cs="Times New Roman"/>
      <w:b/>
      <w:color w:val="4F81BD"/>
      <w:sz w:val="26"/>
    </w:rPr>
  </w:style>
  <w:style w:type="paragraph" w:styleId="Intestazione">
    <w:name w:val="header"/>
    <w:basedOn w:val="Normale"/>
    <w:link w:val="Intestazione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locked/>
    <w:rsid w:val="00B52770"/>
    <w:rPr>
      <w:rFonts w:cs="Times New Roman"/>
    </w:rPr>
  </w:style>
  <w:style w:type="paragraph" w:styleId="Pidipagina">
    <w:name w:val="footer"/>
    <w:basedOn w:val="Normale"/>
    <w:link w:val="Pidipagina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locked/>
    <w:rsid w:val="00B52770"/>
    <w:rPr>
      <w:rFonts w:cs="Times New Roman"/>
    </w:rPr>
  </w:style>
  <w:style w:type="table" w:styleId="Grigliatabella">
    <w:name w:val="Table Grid"/>
    <w:basedOn w:val="Tabellanormale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  <w:rPr>
      <w:rFonts w:cs="Times New Roman"/>
    </w:rPr>
  </w:style>
  <w:style w:type="paragraph" w:customStyle="1" w:styleId="Paragrafoelenco1">
    <w:name w:val="Paragrafo elenco1"/>
    <w:basedOn w:val="Normale"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rsid w:val="000734C1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locked/>
    <w:rsid w:val="000734C1"/>
    <w:rPr>
      <w:rFonts w:ascii="Tahoma" w:hAnsi="Tahoma" w:cs="Times New Roman"/>
      <w:sz w:val="16"/>
    </w:rPr>
  </w:style>
  <w:style w:type="character" w:customStyle="1" w:styleId="contentbold">
    <w:name w:val="contentbold"/>
    <w:basedOn w:val="Carpredefinitoparagrafo"/>
    <w:rsid w:val="006440DA"/>
    <w:rPr>
      <w:rFonts w:cs="Times New Roman"/>
    </w:rPr>
  </w:style>
  <w:style w:type="character" w:customStyle="1" w:styleId="CarattereCarattere2">
    <w:name w:val="Carattere Carattere2"/>
    <w:basedOn w:val="Carpredefinitoparagrafo"/>
    <w:rsid w:val="002A45BC"/>
    <w:rPr>
      <w:rFonts w:cs="Times New Roman"/>
    </w:rPr>
  </w:style>
  <w:style w:type="paragraph" w:styleId="NormaleWeb">
    <w:name w:val="Normal (Web)"/>
    <w:basedOn w:val="Normale"/>
    <w:unhideWhenUsed/>
    <w:rsid w:val="005B3863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locked/>
    <w:rsid w:val="002A68A3"/>
    <w:rPr>
      <w:rFonts w:ascii="Cambria" w:hAnsi="Cambria" w:cs="Times New Roman"/>
      <w:b/>
      <w:color w:val="365F91"/>
      <w:sz w:val="28"/>
    </w:rPr>
  </w:style>
  <w:style w:type="character" w:customStyle="1" w:styleId="Titolo2Carattere">
    <w:name w:val="Titolo 2 Carattere"/>
    <w:basedOn w:val="Carpredefinitoparagrafo"/>
    <w:link w:val="Titolo2"/>
    <w:locked/>
    <w:rsid w:val="002A68A3"/>
    <w:rPr>
      <w:rFonts w:ascii="Cambria" w:hAnsi="Cambria" w:cs="Times New Roman"/>
      <w:b/>
      <w:color w:val="4F81BD"/>
      <w:sz w:val="26"/>
    </w:rPr>
  </w:style>
  <w:style w:type="paragraph" w:styleId="Intestazione">
    <w:name w:val="header"/>
    <w:basedOn w:val="Normale"/>
    <w:link w:val="Intestazione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locked/>
    <w:rsid w:val="00B52770"/>
    <w:rPr>
      <w:rFonts w:cs="Times New Roman"/>
    </w:rPr>
  </w:style>
  <w:style w:type="paragraph" w:styleId="Pidipagina">
    <w:name w:val="footer"/>
    <w:basedOn w:val="Normale"/>
    <w:link w:val="Pidipagina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locked/>
    <w:rsid w:val="00B52770"/>
    <w:rPr>
      <w:rFonts w:cs="Times New Roman"/>
    </w:rPr>
  </w:style>
  <w:style w:type="table" w:styleId="Grigliatabella">
    <w:name w:val="Table Grid"/>
    <w:basedOn w:val="Tabellanormale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  <w:rPr>
      <w:rFonts w:cs="Times New Roman"/>
    </w:rPr>
  </w:style>
  <w:style w:type="paragraph" w:customStyle="1" w:styleId="Paragrafoelenco1">
    <w:name w:val="Paragrafo elenco1"/>
    <w:basedOn w:val="Normale"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rsid w:val="000734C1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locked/>
    <w:rsid w:val="000734C1"/>
    <w:rPr>
      <w:rFonts w:ascii="Tahoma" w:hAnsi="Tahoma" w:cs="Times New Roman"/>
      <w:sz w:val="16"/>
    </w:rPr>
  </w:style>
  <w:style w:type="character" w:customStyle="1" w:styleId="contentbold">
    <w:name w:val="contentbold"/>
    <w:basedOn w:val="Carpredefinitoparagrafo"/>
    <w:rsid w:val="006440DA"/>
    <w:rPr>
      <w:rFonts w:cs="Times New Roman"/>
    </w:rPr>
  </w:style>
  <w:style w:type="character" w:customStyle="1" w:styleId="CarattereCarattere2">
    <w:name w:val="Carattere Carattere2"/>
    <w:basedOn w:val="Carpredefinitoparagrafo"/>
    <w:rsid w:val="002A45BC"/>
    <w:rPr>
      <w:rFonts w:cs="Times New Roman"/>
    </w:rPr>
  </w:style>
  <w:style w:type="paragraph" w:styleId="NormaleWeb">
    <w:name w:val="Normal (Web)"/>
    <w:basedOn w:val="Normale"/>
    <w:unhideWhenUsed/>
    <w:rsid w:val="005B3863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3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li\2003\saturimetri\AMS-MOD-VERSATU1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AMS-MOD-VERSATU1.dot</Template>
  <TotalTime>7</TotalTime>
  <Pages>1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DEFIBRILLATORI</vt:lpstr>
    </vt:vector>
  </TitlesOfParts>
  <Company>Hewlett-Packard</Company>
  <LinksUpToDate>false</LinksUpToDate>
  <CharactersWithSpaces>6422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DEFIBRILLATORI</dc:title>
  <dc:subject/>
  <dc:creator>Marco</dc:creator>
  <cp:keywords/>
  <dc:description/>
  <cp:lastModifiedBy>Nicola P</cp:lastModifiedBy>
  <cp:revision>13</cp:revision>
  <cp:lastPrinted>2016-09-26T11:20:00Z</cp:lastPrinted>
  <dcterms:created xsi:type="dcterms:W3CDTF">2016-11-04T14:57:00Z</dcterms:created>
  <dcterms:modified xsi:type="dcterms:W3CDTF">2019-01-02T09:59:00Z</dcterms:modified>
</cp:coreProperties>
</file>